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2A53C6" w14:textId="77777777" w:rsidR="001A5429" w:rsidRPr="00F6078E" w:rsidRDefault="001A5429" w:rsidP="001E1E58">
      <w:pPr>
        <w:rPr>
          <w:noProof/>
        </w:rPr>
      </w:pPr>
    </w:p>
    <w:tbl>
      <w:tblPr>
        <w:tblW w:w="0" w:type="auto"/>
        <w:tblLook w:val="0600" w:firstRow="0" w:lastRow="0" w:firstColumn="0" w:lastColumn="0" w:noHBand="1" w:noVBand="1"/>
      </w:tblPr>
      <w:tblGrid>
        <w:gridCol w:w="1134"/>
        <w:gridCol w:w="709"/>
        <w:gridCol w:w="5245"/>
        <w:gridCol w:w="908"/>
        <w:gridCol w:w="1006"/>
      </w:tblGrid>
      <w:tr w:rsidR="0092125E" w:rsidRPr="00F6078E" w14:paraId="3575AEEA" w14:textId="77777777" w:rsidTr="003F0361">
        <w:tc>
          <w:tcPr>
            <w:tcW w:w="9002" w:type="dxa"/>
            <w:gridSpan w:val="5"/>
            <w:vAlign w:val="center"/>
          </w:tcPr>
          <w:p w14:paraId="07DC9CBD" w14:textId="7063B89B" w:rsidR="0092125E" w:rsidRPr="00F6078E" w:rsidRDefault="00A87883" w:rsidP="0092125E">
            <w:pPr>
              <w:pStyle w:val="Titre"/>
              <w:rPr>
                <w:noProof/>
              </w:rPr>
            </w:pPr>
            <w:sdt>
              <w:sdtPr>
                <w:rPr>
                  <w:noProof/>
                </w:rPr>
                <w:alias w:val="Titre"/>
                <w:tag w:val=""/>
                <w:id w:val="2016188051"/>
                <w:placeholder>
                  <w:docPart w:val="422521E5548A427C9D63B833AC10A125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15:appearance w15:val="hidden"/>
                <w:text/>
              </w:sdtPr>
              <w:sdtContent>
                <w:r w:rsidR="004D038F">
                  <w:rPr>
                    <w:noProof/>
                  </w:rPr>
                  <w:t>Etude de cas</w:t>
                </w:r>
              </w:sdtContent>
            </w:sdt>
          </w:p>
        </w:tc>
      </w:tr>
      <w:tr w:rsidR="0092125E" w:rsidRPr="00F6078E" w14:paraId="20F86526" w14:textId="77777777" w:rsidTr="003F0361">
        <w:trPr>
          <w:trHeight w:val="144"/>
        </w:trPr>
        <w:tc>
          <w:tcPr>
            <w:tcW w:w="1134" w:type="dxa"/>
            <w:shd w:val="clear" w:color="auto" w:fill="auto"/>
          </w:tcPr>
          <w:p w14:paraId="7EC41FF2" w14:textId="77777777" w:rsidR="0092125E" w:rsidRPr="00F6078E" w:rsidRDefault="0092125E" w:rsidP="0092125E">
            <w:pPr>
              <w:spacing w:before="0" w:after="0"/>
              <w:rPr>
                <w:noProof/>
                <w:sz w:val="10"/>
                <w:szCs w:val="10"/>
              </w:rPr>
            </w:pPr>
          </w:p>
        </w:tc>
        <w:tc>
          <w:tcPr>
            <w:tcW w:w="6862" w:type="dxa"/>
            <w:gridSpan w:val="3"/>
            <w:shd w:val="clear" w:color="auto" w:fill="F0CDA1" w:themeFill="accent1"/>
            <w:vAlign w:val="center"/>
          </w:tcPr>
          <w:p w14:paraId="450A780E" w14:textId="77777777" w:rsidR="0092125E" w:rsidRPr="00F6078E" w:rsidRDefault="0092125E" w:rsidP="0092125E">
            <w:pPr>
              <w:spacing w:before="0" w:after="0"/>
              <w:rPr>
                <w:noProof/>
                <w:sz w:val="10"/>
                <w:szCs w:val="10"/>
              </w:rPr>
            </w:pPr>
          </w:p>
        </w:tc>
        <w:tc>
          <w:tcPr>
            <w:tcW w:w="1006" w:type="dxa"/>
            <w:shd w:val="clear" w:color="auto" w:fill="auto"/>
          </w:tcPr>
          <w:p w14:paraId="3DAC95B7" w14:textId="77777777" w:rsidR="0092125E" w:rsidRPr="00F6078E" w:rsidRDefault="0092125E" w:rsidP="0092125E">
            <w:pPr>
              <w:spacing w:before="0" w:after="0"/>
              <w:rPr>
                <w:noProof/>
                <w:sz w:val="10"/>
                <w:szCs w:val="10"/>
              </w:rPr>
            </w:pPr>
          </w:p>
        </w:tc>
      </w:tr>
      <w:tr w:rsidR="0092125E" w:rsidRPr="00F6078E" w14:paraId="4F59376D" w14:textId="77777777" w:rsidTr="003F0361">
        <w:tc>
          <w:tcPr>
            <w:tcW w:w="9002" w:type="dxa"/>
            <w:gridSpan w:val="5"/>
            <w:vAlign w:val="center"/>
          </w:tcPr>
          <w:p w14:paraId="744D2A35" w14:textId="0857BFED" w:rsidR="0092125E" w:rsidRPr="00F6078E" w:rsidRDefault="004D038F" w:rsidP="00D83966">
            <w:pPr>
              <w:pStyle w:val="Titre"/>
              <w:rPr>
                <w:noProof/>
              </w:rPr>
            </w:pPr>
            <w:r>
              <w:rPr>
                <w:noProof/>
              </w:rPr>
              <w:t>Nexicloud</w:t>
            </w:r>
          </w:p>
        </w:tc>
      </w:tr>
      <w:tr w:rsidR="0092125E" w:rsidRPr="00F6078E" w14:paraId="4C47FAD9" w14:textId="77777777" w:rsidTr="003F0361">
        <w:trPr>
          <w:trHeight w:val="1368"/>
        </w:trPr>
        <w:tc>
          <w:tcPr>
            <w:tcW w:w="1843" w:type="dxa"/>
            <w:gridSpan w:val="2"/>
          </w:tcPr>
          <w:p w14:paraId="2CB03A53" w14:textId="77777777" w:rsidR="0092125E" w:rsidRPr="00F6078E" w:rsidRDefault="0092125E" w:rsidP="001E1E58">
            <w:pPr>
              <w:rPr>
                <w:noProof/>
              </w:rPr>
            </w:pPr>
          </w:p>
        </w:tc>
        <w:tc>
          <w:tcPr>
            <w:tcW w:w="5245" w:type="dxa"/>
            <w:shd w:val="clear" w:color="auto" w:fill="F0CDA1" w:themeFill="accent1"/>
            <w:vAlign w:val="center"/>
          </w:tcPr>
          <w:p w14:paraId="7FBA40F0" w14:textId="4593E8B6" w:rsidR="0092125E" w:rsidRPr="00F6078E" w:rsidRDefault="0089181A" w:rsidP="0092125E">
            <w:pPr>
              <w:pStyle w:val="Sous-titre"/>
              <w:rPr>
                <w:noProof/>
              </w:rPr>
            </w:pPr>
            <w:r w:rsidRPr="00F6078E">
              <w:rPr>
                <w:noProof/>
                <w:lang w:bidi="fr-FR"/>
              </w:rPr>
              <w:t xml:space="preserve">Projet </w:t>
            </w:r>
            <w:r w:rsidR="004D038F">
              <w:rPr>
                <w:noProof/>
                <w:lang w:bidi="fr-FR"/>
              </w:rPr>
              <w:t>SI7</w:t>
            </w:r>
          </w:p>
        </w:tc>
        <w:tc>
          <w:tcPr>
            <w:tcW w:w="1914" w:type="dxa"/>
            <w:gridSpan w:val="2"/>
          </w:tcPr>
          <w:p w14:paraId="275A3FA2" w14:textId="77777777" w:rsidR="0092125E" w:rsidRPr="00F6078E" w:rsidRDefault="0092125E" w:rsidP="001E1E58">
            <w:pPr>
              <w:rPr>
                <w:noProof/>
              </w:rPr>
            </w:pPr>
          </w:p>
        </w:tc>
      </w:tr>
    </w:tbl>
    <w:p w14:paraId="006F3E3D" w14:textId="77777777" w:rsidR="00066DE2" w:rsidRPr="00F6078E" w:rsidRDefault="001A5429" w:rsidP="0092125E">
      <w:pPr>
        <w:rPr>
          <w:noProof/>
        </w:rPr>
      </w:pPr>
      <w:r w:rsidRPr="00F6078E">
        <w:rPr>
          <w:noProof/>
          <w:lang w:bidi="fr-FR"/>
        </w:rPr>
        <w:t xml:space="preserve"> </w:t>
      </w:r>
    </w:p>
    <w:p w14:paraId="46B350C0" w14:textId="77777777" w:rsidR="00D02465" w:rsidRPr="00F6078E" w:rsidRDefault="00D02465">
      <w:pPr>
        <w:spacing w:before="0" w:after="160" w:line="259" w:lineRule="auto"/>
        <w:rPr>
          <w:noProof/>
        </w:rPr>
      </w:pPr>
      <w:r w:rsidRPr="00F6078E">
        <w:rPr>
          <w:noProof/>
          <w:lang w:bidi="fr-FR"/>
        </w:rPr>
        <w:br w:type="page"/>
      </w:r>
    </w:p>
    <w:p w14:paraId="682D9E21" w14:textId="77777777" w:rsidR="00066DE2" w:rsidRPr="00F6078E" w:rsidRDefault="00066DE2" w:rsidP="00066DE2">
      <w:pPr>
        <w:rPr>
          <w:noProof/>
        </w:rPr>
        <w:sectPr w:rsidR="00066DE2" w:rsidRPr="00F6078E" w:rsidSect="002812DD">
          <w:headerReference w:type="default" r:id="rId11"/>
          <w:footerReference w:type="default" r:id="rId12"/>
          <w:headerReference w:type="first" r:id="rId13"/>
          <w:footerReference w:type="first" r:id="rId14"/>
          <w:type w:val="continuous"/>
          <w:pgSz w:w="11906" w:h="16838" w:code="9"/>
          <w:pgMar w:top="6481" w:right="1440" w:bottom="720" w:left="1440" w:header="289" w:footer="289" w:gutter="0"/>
          <w:cols w:space="708"/>
          <w:docGrid w:linePitch="360"/>
        </w:sectPr>
      </w:pPr>
    </w:p>
    <w:sdt>
      <w:sdtPr>
        <w:rPr>
          <w:rFonts w:asciiTheme="minorHAnsi" w:hAnsiTheme="minorHAnsi"/>
          <w:b w:val="0"/>
          <w:color w:val="595959" w:themeColor="text1" w:themeTint="A6"/>
          <w:sz w:val="23"/>
        </w:rPr>
        <w:id w:val="350538378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39184F20" w14:textId="77777777" w:rsidR="001E1E58" w:rsidRPr="00446160" w:rsidRDefault="00493EC0" w:rsidP="00446160">
          <w:pPr>
            <w:pStyle w:val="En-ttedetabledesmatires"/>
          </w:pPr>
          <w:r w:rsidRPr="00446160">
            <w:t>TABLE DES MATIÈRES</w:t>
          </w:r>
        </w:p>
        <w:bookmarkStart w:id="0" w:name="_Hlk40710070"/>
        <w:p w14:paraId="74A0511E" w14:textId="77777777" w:rsidR="00831446" w:rsidRPr="00F6078E" w:rsidRDefault="001E1E58">
          <w:pPr>
            <w:pStyle w:val="TM1"/>
            <w:tabs>
              <w:tab w:val="right" w:leader="dot" w:pos="4696"/>
            </w:tabs>
            <w:rPr>
              <w:rFonts w:eastAsiaTheme="minorEastAsia"/>
              <w:noProof/>
              <w:color w:val="auto"/>
              <w:sz w:val="22"/>
              <w:lang w:eastAsia="fr-FR"/>
            </w:rPr>
          </w:pPr>
          <w:r w:rsidRPr="00F6078E">
            <w:rPr>
              <w:b/>
              <w:noProof/>
              <w:lang w:bidi="fr-FR"/>
            </w:rPr>
            <w:fldChar w:fldCharType="begin"/>
          </w:r>
          <w:r w:rsidRPr="00F6078E">
            <w:rPr>
              <w:b/>
              <w:noProof/>
              <w:lang w:bidi="fr-FR"/>
            </w:rPr>
            <w:instrText xml:space="preserve"> TOC \o "1-3" \h \z \u </w:instrText>
          </w:r>
          <w:r w:rsidRPr="00F6078E">
            <w:rPr>
              <w:b/>
              <w:noProof/>
              <w:lang w:bidi="fr-FR"/>
            </w:rPr>
            <w:fldChar w:fldCharType="separate"/>
          </w:r>
          <w:hyperlink w:anchor="_Toc22661571" w:history="1">
            <w:r w:rsidR="00831446" w:rsidRPr="00F6078E">
              <w:rPr>
                <w:rStyle w:val="Lienhypertexte"/>
                <w:noProof/>
                <w:lang w:bidi="fr-FR"/>
              </w:rPr>
              <w:t>Introduction</w:t>
            </w:r>
            <w:r w:rsidR="00831446" w:rsidRPr="00F6078E">
              <w:rPr>
                <w:noProof/>
                <w:webHidden/>
              </w:rPr>
              <w:tab/>
            </w:r>
            <w:r w:rsidR="00831446" w:rsidRPr="00F6078E">
              <w:rPr>
                <w:noProof/>
                <w:webHidden/>
              </w:rPr>
              <w:fldChar w:fldCharType="begin"/>
            </w:r>
            <w:r w:rsidR="00831446" w:rsidRPr="00F6078E">
              <w:rPr>
                <w:noProof/>
                <w:webHidden/>
              </w:rPr>
              <w:instrText xml:space="preserve"> PAGEREF _Toc22661571 \h </w:instrText>
            </w:r>
            <w:r w:rsidR="00831446" w:rsidRPr="00F6078E">
              <w:rPr>
                <w:noProof/>
                <w:webHidden/>
              </w:rPr>
            </w:r>
            <w:r w:rsidR="00831446" w:rsidRPr="00F6078E">
              <w:rPr>
                <w:noProof/>
                <w:webHidden/>
              </w:rPr>
              <w:fldChar w:fldCharType="separate"/>
            </w:r>
            <w:r w:rsidR="00446160">
              <w:rPr>
                <w:noProof/>
                <w:webHidden/>
              </w:rPr>
              <w:t>3</w:t>
            </w:r>
            <w:r w:rsidR="00831446" w:rsidRPr="00F6078E">
              <w:rPr>
                <w:noProof/>
                <w:webHidden/>
              </w:rPr>
              <w:fldChar w:fldCharType="end"/>
            </w:r>
          </w:hyperlink>
        </w:p>
        <w:p w14:paraId="4554EB94" w14:textId="1DB81B5D" w:rsidR="00831446" w:rsidRPr="00F6078E" w:rsidRDefault="00A87883">
          <w:pPr>
            <w:pStyle w:val="TM1"/>
            <w:tabs>
              <w:tab w:val="left" w:pos="440"/>
              <w:tab w:val="right" w:leader="dot" w:pos="4696"/>
            </w:tabs>
            <w:rPr>
              <w:rFonts w:eastAsiaTheme="minorEastAsia"/>
              <w:noProof/>
              <w:color w:val="auto"/>
              <w:sz w:val="22"/>
              <w:lang w:eastAsia="fr-FR"/>
            </w:rPr>
          </w:pPr>
          <w:hyperlink w:anchor="_Toc22661572" w:history="1">
            <w:r w:rsidR="00831446" w:rsidRPr="00F6078E">
              <w:rPr>
                <w:rStyle w:val="Lienhypertexte"/>
                <w:noProof/>
              </w:rPr>
              <w:t>1.</w:t>
            </w:r>
            <w:r w:rsidR="00831446" w:rsidRPr="00F6078E">
              <w:rPr>
                <w:rFonts w:eastAsiaTheme="minorEastAsia"/>
                <w:noProof/>
                <w:color w:val="auto"/>
                <w:sz w:val="22"/>
                <w:lang w:eastAsia="fr-FR"/>
              </w:rPr>
              <w:tab/>
            </w:r>
            <w:r w:rsidR="00716C5C">
              <w:rPr>
                <w:rStyle w:val="Lienhypertexte"/>
                <w:noProof/>
                <w:lang w:bidi="fr-FR"/>
              </w:rPr>
              <w:t>Solution d’hébergement</w:t>
            </w:r>
            <w:r w:rsidR="00831446" w:rsidRPr="00F6078E">
              <w:rPr>
                <w:noProof/>
                <w:webHidden/>
              </w:rPr>
              <w:tab/>
            </w:r>
            <w:r w:rsidR="00831446" w:rsidRPr="00F6078E">
              <w:rPr>
                <w:noProof/>
                <w:webHidden/>
              </w:rPr>
              <w:fldChar w:fldCharType="begin"/>
            </w:r>
            <w:r w:rsidR="00831446" w:rsidRPr="00F6078E">
              <w:rPr>
                <w:noProof/>
                <w:webHidden/>
              </w:rPr>
              <w:instrText xml:space="preserve"> PAGEREF _Toc22661572 \h </w:instrText>
            </w:r>
            <w:r w:rsidR="00831446" w:rsidRPr="00F6078E">
              <w:rPr>
                <w:noProof/>
                <w:webHidden/>
              </w:rPr>
            </w:r>
            <w:r w:rsidR="00831446" w:rsidRPr="00F6078E">
              <w:rPr>
                <w:noProof/>
                <w:webHidden/>
              </w:rPr>
              <w:fldChar w:fldCharType="separate"/>
            </w:r>
            <w:r w:rsidR="00446160">
              <w:rPr>
                <w:noProof/>
                <w:webHidden/>
              </w:rPr>
              <w:t>4</w:t>
            </w:r>
            <w:r w:rsidR="00831446" w:rsidRPr="00F6078E">
              <w:rPr>
                <w:noProof/>
                <w:webHidden/>
              </w:rPr>
              <w:fldChar w:fldCharType="end"/>
            </w:r>
          </w:hyperlink>
        </w:p>
        <w:p w14:paraId="65DE5405" w14:textId="29EA5D85" w:rsidR="00831446" w:rsidRPr="00F6078E" w:rsidRDefault="00A87883">
          <w:pPr>
            <w:pStyle w:val="TM1"/>
            <w:tabs>
              <w:tab w:val="left" w:pos="440"/>
              <w:tab w:val="right" w:leader="dot" w:pos="4696"/>
            </w:tabs>
            <w:rPr>
              <w:rFonts w:eastAsiaTheme="minorEastAsia"/>
              <w:noProof/>
              <w:color w:val="auto"/>
              <w:sz w:val="22"/>
              <w:lang w:eastAsia="fr-FR"/>
            </w:rPr>
          </w:pPr>
          <w:hyperlink w:anchor="_Toc22661573" w:history="1">
            <w:r w:rsidR="00831446" w:rsidRPr="00F6078E">
              <w:rPr>
                <w:rStyle w:val="Lienhypertexte"/>
                <w:noProof/>
              </w:rPr>
              <w:t>2.</w:t>
            </w:r>
            <w:r w:rsidR="00831446" w:rsidRPr="00F6078E">
              <w:rPr>
                <w:rFonts w:eastAsiaTheme="minorEastAsia"/>
                <w:noProof/>
                <w:color w:val="auto"/>
                <w:sz w:val="22"/>
                <w:lang w:eastAsia="fr-FR"/>
              </w:rPr>
              <w:tab/>
            </w:r>
            <w:r w:rsidR="00831446" w:rsidRPr="00F6078E">
              <w:rPr>
                <w:rStyle w:val="Lienhypertexte"/>
                <w:noProof/>
                <w:lang w:bidi="fr-FR"/>
              </w:rPr>
              <w:t>P</w:t>
            </w:r>
            <w:r w:rsidR="00716C5C">
              <w:rPr>
                <w:rStyle w:val="Lienhypertexte"/>
                <w:noProof/>
                <w:lang w:bidi="fr-FR"/>
              </w:rPr>
              <w:t>lan de migration</w:t>
            </w:r>
            <w:r w:rsidR="00831446" w:rsidRPr="00F6078E">
              <w:rPr>
                <w:noProof/>
                <w:webHidden/>
              </w:rPr>
              <w:tab/>
            </w:r>
            <w:r w:rsidR="00831446" w:rsidRPr="00F6078E">
              <w:rPr>
                <w:noProof/>
                <w:webHidden/>
              </w:rPr>
              <w:fldChar w:fldCharType="begin"/>
            </w:r>
            <w:r w:rsidR="00831446" w:rsidRPr="00F6078E">
              <w:rPr>
                <w:noProof/>
                <w:webHidden/>
              </w:rPr>
              <w:instrText xml:space="preserve"> PAGEREF _Toc22661573 \h </w:instrText>
            </w:r>
            <w:r w:rsidR="00831446" w:rsidRPr="00F6078E">
              <w:rPr>
                <w:noProof/>
                <w:webHidden/>
              </w:rPr>
            </w:r>
            <w:r w:rsidR="00831446" w:rsidRPr="00F6078E">
              <w:rPr>
                <w:noProof/>
                <w:webHidden/>
              </w:rPr>
              <w:fldChar w:fldCharType="separate"/>
            </w:r>
            <w:r w:rsidR="00446160">
              <w:rPr>
                <w:noProof/>
                <w:webHidden/>
              </w:rPr>
              <w:t>5</w:t>
            </w:r>
            <w:r w:rsidR="00831446" w:rsidRPr="00F6078E">
              <w:rPr>
                <w:noProof/>
                <w:webHidden/>
              </w:rPr>
              <w:fldChar w:fldCharType="end"/>
            </w:r>
          </w:hyperlink>
        </w:p>
        <w:p w14:paraId="1D4A3A0E" w14:textId="73D65E44" w:rsidR="00831446" w:rsidRPr="00F6078E" w:rsidRDefault="00A87883">
          <w:pPr>
            <w:pStyle w:val="TM1"/>
            <w:tabs>
              <w:tab w:val="left" w:pos="440"/>
              <w:tab w:val="right" w:leader="dot" w:pos="4696"/>
            </w:tabs>
            <w:rPr>
              <w:rFonts w:eastAsiaTheme="minorEastAsia"/>
              <w:noProof/>
              <w:color w:val="auto"/>
              <w:sz w:val="22"/>
              <w:lang w:eastAsia="fr-FR"/>
            </w:rPr>
          </w:pPr>
          <w:hyperlink w:anchor="_Toc22661574" w:history="1">
            <w:r w:rsidR="00831446" w:rsidRPr="00F6078E">
              <w:rPr>
                <w:rStyle w:val="Lienhypertexte"/>
                <w:noProof/>
              </w:rPr>
              <w:t>3.</w:t>
            </w:r>
            <w:r w:rsidR="00831446" w:rsidRPr="00F6078E">
              <w:rPr>
                <w:rFonts w:eastAsiaTheme="minorEastAsia"/>
                <w:noProof/>
                <w:color w:val="auto"/>
                <w:sz w:val="22"/>
                <w:lang w:eastAsia="fr-FR"/>
              </w:rPr>
              <w:tab/>
            </w:r>
            <w:r w:rsidR="00716C5C">
              <w:rPr>
                <w:rStyle w:val="Lienhypertexte"/>
                <w:noProof/>
                <w:lang w:bidi="fr-FR"/>
              </w:rPr>
              <w:t>Schéma du nouveau réseau</w:t>
            </w:r>
            <w:r w:rsidR="00831446" w:rsidRPr="00F6078E">
              <w:rPr>
                <w:noProof/>
                <w:webHidden/>
              </w:rPr>
              <w:tab/>
            </w:r>
            <w:r w:rsidR="00831446" w:rsidRPr="00F6078E">
              <w:rPr>
                <w:noProof/>
                <w:webHidden/>
              </w:rPr>
              <w:fldChar w:fldCharType="begin"/>
            </w:r>
            <w:r w:rsidR="00831446" w:rsidRPr="00F6078E">
              <w:rPr>
                <w:noProof/>
                <w:webHidden/>
              </w:rPr>
              <w:instrText xml:space="preserve"> PAGEREF _Toc22661574 \h </w:instrText>
            </w:r>
            <w:r w:rsidR="00831446" w:rsidRPr="00F6078E">
              <w:rPr>
                <w:noProof/>
                <w:webHidden/>
              </w:rPr>
            </w:r>
            <w:r w:rsidR="00831446" w:rsidRPr="00F6078E">
              <w:rPr>
                <w:noProof/>
                <w:webHidden/>
              </w:rPr>
              <w:fldChar w:fldCharType="separate"/>
            </w:r>
            <w:r w:rsidR="00446160">
              <w:rPr>
                <w:noProof/>
                <w:webHidden/>
              </w:rPr>
              <w:t>6</w:t>
            </w:r>
            <w:r w:rsidR="00831446" w:rsidRPr="00F6078E">
              <w:rPr>
                <w:noProof/>
                <w:webHidden/>
              </w:rPr>
              <w:fldChar w:fldCharType="end"/>
            </w:r>
          </w:hyperlink>
        </w:p>
        <w:p w14:paraId="43A1F6B0" w14:textId="13457866" w:rsidR="00831446" w:rsidRPr="00F6078E" w:rsidRDefault="00A87883">
          <w:pPr>
            <w:pStyle w:val="TM1"/>
            <w:tabs>
              <w:tab w:val="left" w:pos="440"/>
              <w:tab w:val="right" w:leader="dot" w:pos="4696"/>
            </w:tabs>
            <w:rPr>
              <w:rFonts w:eastAsiaTheme="minorEastAsia"/>
              <w:noProof/>
              <w:color w:val="auto"/>
              <w:sz w:val="22"/>
              <w:lang w:eastAsia="fr-FR"/>
            </w:rPr>
          </w:pPr>
          <w:hyperlink w:anchor="_Toc22661575" w:history="1">
            <w:r w:rsidR="00831446" w:rsidRPr="00F6078E">
              <w:rPr>
                <w:rStyle w:val="Lienhypertexte"/>
                <w:noProof/>
              </w:rPr>
              <w:t>4.</w:t>
            </w:r>
            <w:r w:rsidR="00831446" w:rsidRPr="00F6078E">
              <w:rPr>
                <w:rFonts w:eastAsiaTheme="minorEastAsia"/>
                <w:noProof/>
                <w:color w:val="auto"/>
                <w:sz w:val="22"/>
                <w:lang w:eastAsia="fr-FR"/>
              </w:rPr>
              <w:tab/>
            </w:r>
            <w:r w:rsidR="00716C5C">
              <w:rPr>
                <w:rStyle w:val="Lienhypertexte"/>
                <w:noProof/>
                <w:lang w:bidi="fr-FR"/>
              </w:rPr>
              <w:t>Plan d’affaire sur 3 ans</w:t>
            </w:r>
            <w:r w:rsidR="00831446" w:rsidRPr="00F6078E">
              <w:rPr>
                <w:noProof/>
                <w:webHidden/>
              </w:rPr>
              <w:tab/>
            </w:r>
            <w:r w:rsidR="00831446" w:rsidRPr="00F6078E">
              <w:rPr>
                <w:noProof/>
                <w:webHidden/>
              </w:rPr>
              <w:fldChar w:fldCharType="begin"/>
            </w:r>
            <w:r w:rsidR="00831446" w:rsidRPr="00F6078E">
              <w:rPr>
                <w:noProof/>
                <w:webHidden/>
              </w:rPr>
              <w:instrText xml:space="preserve"> PAGEREF _Toc22661575 \h </w:instrText>
            </w:r>
            <w:r w:rsidR="00831446" w:rsidRPr="00F6078E">
              <w:rPr>
                <w:noProof/>
                <w:webHidden/>
              </w:rPr>
            </w:r>
            <w:r w:rsidR="00831446" w:rsidRPr="00F6078E">
              <w:rPr>
                <w:noProof/>
                <w:webHidden/>
              </w:rPr>
              <w:fldChar w:fldCharType="separate"/>
            </w:r>
            <w:r w:rsidR="00446160">
              <w:rPr>
                <w:noProof/>
                <w:webHidden/>
              </w:rPr>
              <w:t>8</w:t>
            </w:r>
            <w:r w:rsidR="00831446" w:rsidRPr="00F6078E">
              <w:rPr>
                <w:noProof/>
                <w:webHidden/>
              </w:rPr>
              <w:fldChar w:fldCharType="end"/>
            </w:r>
          </w:hyperlink>
        </w:p>
        <w:p w14:paraId="3781A258" w14:textId="7EC99931" w:rsidR="00831446" w:rsidRPr="00F6078E" w:rsidRDefault="00A87883">
          <w:pPr>
            <w:pStyle w:val="TM1"/>
            <w:tabs>
              <w:tab w:val="left" w:pos="440"/>
              <w:tab w:val="right" w:leader="dot" w:pos="4696"/>
            </w:tabs>
            <w:rPr>
              <w:rFonts w:eastAsiaTheme="minorEastAsia"/>
              <w:noProof/>
              <w:color w:val="auto"/>
              <w:sz w:val="22"/>
              <w:lang w:eastAsia="fr-FR"/>
            </w:rPr>
          </w:pPr>
          <w:hyperlink w:anchor="_Toc22661576" w:history="1">
            <w:r w:rsidR="00831446" w:rsidRPr="00F6078E">
              <w:rPr>
                <w:rStyle w:val="Lienhypertexte"/>
                <w:noProof/>
              </w:rPr>
              <w:t>5.</w:t>
            </w:r>
            <w:r w:rsidR="00831446" w:rsidRPr="00F6078E">
              <w:rPr>
                <w:rFonts w:eastAsiaTheme="minorEastAsia"/>
                <w:noProof/>
                <w:color w:val="auto"/>
                <w:sz w:val="22"/>
                <w:lang w:eastAsia="fr-FR"/>
              </w:rPr>
              <w:tab/>
            </w:r>
            <w:r w:rsidR="00831446" w:rsidRPr="00F6078E">
              <w:rPr>
                <w:rStyle w:val="Lienhypertexte"/>
                <w:noProof/>
                <w:lang w:bidi="fr-FR"/>
              </w:rPr>
              <w:t xml:space="preserve">Plan </w:t>
            </w:r>
            <w:r w:rsidR="00716C5C">
              <w:rPr>
                <w:rStyle w:val="Lienhypertexte"/>
                <w:noProof/>
                <w:lang w:bidi="fr-FR"/>
              </w:rPr>
              <w:t>de formation</w:t>
            </w:r>
            <w:r w:rsidR="00831446" w:rsidRPr="00F6078E">
              <w:rPr>
                <w:noProof/>
                <w:webHidden/>
              </w:rPr>
              <w:tab/>
            </w:r>
            <w:r w:rsidR="00831446" w:rsidRPr="00F6078E">
              <w:rPr>
                <w:noProof/>
                <w:webHidden/>
              </w:rPr>
              <w:fldChar w:fldCharType="begin"/>
            </w:r>
            <w:r w:rsidR="00831446" w:rsidRPr="00F6078E">
              <w:rPr>
                <w:noProof/>
                <w:webHidden/>
              </w:rPr>
              <w:instrText xml:space="preserve"> PAGEREF _Toc22661576 \h </w:instrText>
            </w:r>
            <w:r w:rsidR="00831446" w:rsidRPr="00F6078E">
              <w:rPr>
                <w:noProof/>
                <w:webHidden/>
              </w:rPr>
            </w:r>
            <w:r w:rsidR="00831446" w:rsidRPr="00F6078E">
              <w:rPr>
                <w:noProof/>
                <w:webHidden/>
              </w:rPr>
              <w:fldChar w:fldCharType="separate"/>
            </w:r>
            <w:r w:rsidR="00446160">
              <w:rPr>
                <w:noProof/>
                <w:webHidden/>
              </w:rPr>
              <w:t>10</w:t>
            </w:r>
            <w:r w:rsidR="00831446" w:rsidRPr="00F6078E">
              <w:rPr>
                <w:noProof/>
                <w:webHidden/>
              </w:rPr>
              <w:fldChar w:fldCharType="end"/>
            </w:r>
          </w:hyperlink>
        </w:p>
        <w:p w14:paraId="48ACC23D" w14:textId="77777777" w:rsidR="009E3056" w:rsidRDefault="00A87883" w:rsidP="009E3056">
          <w:pPr>
            <w:pStyle w:val="TM1"/>
            <w:tabs>
              <w:tab w:val="left" w:pos="440"/>
              <w:tab w:val="right" w:leader="dot" w:pos="4696"/>
            </w:tabs>
            <w:rPr>
              <w:b/>
              <w:noProof/>
              <w:lang w:bidi="fr-FR"/>
            </w:rPr>
          </w:pPr>
          <w:hyperlink w:anchor="_Toc22661577" w:history="1">
            <w:r w:rsidR="00831446" w:rsidRPr="00F6078E">
              <w:rPr>
                <w:rStyle w:val="Lienhypertexte"/>
                <w:noProof/>
              </w:rPr>
              <w:t>6.</w:t>
            </w:r>
            <w:r w:rsidR="00831446" w:rsidRPr="00F6078E">
              <w:rPr>
                <w:rFonts w:eastAsiaTheme="minorEastAsia"/>
                <w:noProof/>
                <w:color w:val="auto"/>
                <w:sz w:val="22"/>
                <w:lang w:eastAsia="fr-FR"/>
              </w:rPr>
              <w:tab/>
            </w:r>
            <w:r w:rsidR="00716C5C">
              <w:rPr>
                <w:rStyle w:val="Lienhypertexte"/>
                <w:noProof/>
                <w:lang w:bidi="fr-FR"/>
              </w:rPr>
              <w:t>Note de sy</w:t>
            </w:r>
            <w:r w:rsidR="00716C5C">
              <w:rPr>
                <w:rStyle w:val="Lienhypertexte"/>
                <w:noProof/>
                <w:lang w:bidi="fr-FR"/>
              </w:rPr>
              <w:t>n</w:t>
            </w:r>
            <w:r w:rsidR="00716C5C">
              <w:rPr>
                <w:rStyle w:val="Lienhypertexte"/>
                <w:noProof/>
                <w:lang w:bidi="fr-FR"/>
              </w:rPr>
              <w:t>thèse</w:t>
            </w:r>
            <w:r w:rsidR="00831446" w:rsidRPr="00F6078E">
              <w:rPr>
                <w:noProof/>
                <w:webHidden/>
              </w:rPr>
              <w:tab/>
            </w:r>
            <w:r w:rsidR="00831446" w:rsidRPr="00F6078E">
              <w:rPr>
                <w:noProof/>
                <w:webHidden/>
              </w:rPr>
              <w:fldChar w:fldCharType="begin"/>
            </w:r>
            <w:r w:rsidR="00831446" w:rsidRPr="00F6078E">
              <w:rPr>
                <w:noProof/>
                <w:webHidden/>
              </w:rPr>
              <w:instrText xml:space="preserve"> PAGEREF _Toc22661577 \h </w:instrText>
            </w:r>
            <w:r w:rsidR="00831446" w:rsidRPr="00F6078E">
              <w:rPr>
                <w:noProof/>
                <w:webHidden/>
              </w:rPr>
            </w:r>
            <w:r w:rsidR="00831446" w:rsidRPr="00F6078E">
              <w:rPr>
                <w:noProof/>
                <w:webHidden/>
              </w:rPr>
              <w:fldChar w:fldCharType="separate"/>
            </w:r>
            <w:r w:rsidR="00446160">
              <w:rPr>
                <w:noProof/>
                <w:webHidden/>
              </w:rPr>
              <w:t>11</w:t>
            </w:r>
            <w:r w:rsidR="00831446" w:rsidRPr="00F6078E">
              <w:rPr>
                <w:noProof/>
                <w:webHidden/>
              </w:rPr>
              <w:fldChar w:fldCharType="end"/>
            </w:r>
          </w:hyperlink>
          <w:r w:rsidR="001E1E58" w:rsidRPr="00F6078E">
            <w:rPr>
              <w:b/>
              <w:noProof/>
              <w:lang w:bidi="fr-FR"/>
            </w:rPr>
            <w:fldChar w:fldCharType="end"/>
          </w:r>
        </w:p>
        <w:p w14:paraId="5A0E5CE4" w14:textId="3B911A5A" w:rsidR="001E1E58" w:rsidRPr="009E3056" w:rsidRDefault="00A87883" w:rsidP="009E3056">
          <w:pPr>
            <w:rPr>
              <w:lang w:bidi="fr-FR"/>
            </w:rPr>
          </w:pPr>
        </w:p>
      </w:sdtContent>
    </w:sdt>
    <w:bookmarkEnd w:id="0" w:displacedByCustomXml="prev"/>
    <w:p w14:paraId="740E7636" w14:textId="77777777" w:rsidR="000A7626" w:rsidRPr="00F6078E" w:rsidRDefault="000A7626" w:rsidP="000A7626">
      <w:pPr>
        <w:rPr>
          <w:noProof/>
        </w:rPr>
      </w:pPr>
    </w:p>
    <w:p w14:paraId="69D9D838" w14:textId="77777777" w:rsidR="000A7626" w:rsidRPr="00F6078E" w:rsidRDefault="000A7626" w:rsidP="000A7626">
      <w:pPr>
        <w:rPr>
          <w:noProof/>
        </w:rPr>
        <w:sectPr w:rsidR="000A7626" w:rsidRPr="00F6078E" w:rsidSect="00D02465">
          <w:footerReference w:type="first" r:id="rId15"/>
          <w:type w:val="continuous"/>
          <w:pgSz w:w="11906" w:h="16838" w:code="9"/>
          <w:pgMar w:top="2160" w:right="1080" w:bottom="720" w:left="6120" w:header="432" w:footer="432" w:gutter="0"/>
          <w:pgNumType w:fmt="lowerRoman"/>
          <w:cols w:space="708"/>
          <w:titlePg/>
          <w:docGrid w:linePitch="360"/>
        </w:sectPr>
      </w:pPr>
    </w:p>
    <w:bookmarkStart w:id="1" w:name="_Toc22661571"/>
    <w:p w14:paraId="6548DE0B" w14:textId="77777777" w:rsidR="001E1E58" w:rsidRPr="00F6078E" w:rsidRDefault="00A87883" w:rsidP="0003123C">
      <w:pPr>
        <w:pStyle w:val="Titre1"/>
        <w:rPr>
          <w:noProof/>
        </w:rPr>
      </w:pPr>
      <w:sdt>
        <w:sdtPr>
          <w:rPr>
            <w:noProof/>
          </w:rPr>
          <w:id w:val="1498622095"/>
          <w:placeholder>
            <w:docPart w:val="A328AFD1E7424019AFF49C03EAD50EBA"/>
          </w:placeholder>
          <w:temporary/>
          <w:showingPlcHdr/>
          <w15:appearance w15:val="hidden"/>
        </w:sdtPr>
        <w:sdtContent>
          <w:r w:rsidR="00347AF5" w:rsidRPr="00F6078E">
            <w:rPr>
              <w:noProof/>
              <w:lang w:bidi="fr-FR"/>
            </w:rPr>
            <w:t>Introduction</w:t>
          </w:r>
        </w:sdtContent>
      </w:sdt>
      <w:bookmarkEnd w:id="1"/>
    </w:p>
    <w:p w14:paraId="0E4FA9B3" w14:textId="7E277037" w:rsidR="00076D4C" w:rsidRDefault="00076D4C" w:rsidP="00974DD3">
      <w:pPr>
        <w:spacing w:before="0" w:after="0"/>
        <w:rPr>
          <w:noProof/>
        </w:rPr>
      </w:pPr>
      <w:r>
        <w:rPr>
          <w:noProof/>
        </w:rPr>
        <w:t>Faisant</w:t>
      </w:r>
      <w:r w:rsidRPr="00076D4C">
        <w:rPr>
          <w:noProof/>
        </w:rPr>
        <w:t xml:space="preserve"> fa</w:t>
      </w:r>
      <w:r>
        <w:rPr>
          <w:noProof/>
        </w:rPr>
        <w:t xml:space="preserve">ce </w:t>
      </w:r>
      <w:r w:rsidRPr="00076D4C">
        <w:rPr>
          <w:noProof/>
        </w:rPr>
        <w:t>actuellement à des difficultés pour assurer une continuité de service efficace sur son infrastructure d'hébergement de services</w:t>
      </w:r>
      <w:r>
        <w:rPr>
          <w:noProof/>
        </w:rPr>
        <w:t> , l’enrteprise NexiCloud a donc fait appel à nos services</w:t>
      </w:r>
      <w:r w:rsidRPr="00076D4C">
        <w:rPr>
          <w:noProof/>
        </w:rPr>
        <w:t>.</w:t>
      </w:r>
      <w:r w:rsidR="00C100B6">
        <w:rPr>
          <w:noProof/>
        </w:rPr>
        <w:t xml:space="preserve"> </w:t>
      </w:r>
      <w:r>
        <w:rPr>
          <w:noProof/>
        </w:rPr>
        <w:t>A</w:t>
      </w:r>
      <w:r w:rsidRPr="00076D4C">
        <w:rPr>
          <w:noProof/>
        </w:rPr>
        <w:t xml:space="preserve">près </w:t>
      </w:r>
      <w:r>
        <w:rPr>
          <w:noProof/>
        </w:rPr>
        <w:t xml:space="preserve">un </w:t>
      </w:r>
      <w:r w:rsidRPr="00076D4C">
        <w:rPr>
          <w:noProof/>
        </w:rPr>
        <w:t xml:space="preserve">audit </w:t>
      </w:r>
      <w:r>
        <w:rPr>
          <w:noProof/>
        </w:rPr>
        <w:t xml:space="preserve">précédemment réalisé, </w:t>
      </w:r>
      <w:r w:rsidR="00C100B6">
        <w:rPr>
          <w:noProof/>
        </w:rPr>
        <w:t xml:space="preserve">nous vous présentons un rapport contenant </w:t>
      </w:r>
      <w:r w:rsidRPr="00076D4C">
        <w:rPr>
          <w:noProof/>
        </w:rPr>
        <w:t>une étude économique et technique de la</w:t>
      </w:r>
      <w:r w:rsidR="00C100B6">
        <w:rPr>
          <w:noProof/>
        </w:rPr>
        <w:t xml:space="preserve"> solution la plus adaptée</w:t>
      </w:r>
      <w:r w:rsidRPr="00076D4C">
        <w:rPr>
          <w:noProof/>
        </w:rPr>
        <w:t xml:space="preserve"> </w:t>
      </w:r>
      <w:r w:rsidR="00C100B6">
        <w:rPr>
          <w:noProof/>
        </w:rPr>
        <w:t>à vos besoins</w:t>
      </w:r>
      <w:r w:rsidRPr="00076D4C">
        <w:rPr>
          <w:noProof/>
        </w:rPr>
        <w:t>.</w:t>
      </w:r>
    </w:p>
    <w:p w14:paraId="7990E6F4" w14:textId="77777777" w:rsidR="00076D4C" w:rsidRDefault="00076D4C" w:rsidP="00974DD3">
      <w:pPr>
        <w:spacing w:before="0" w:after="0"/>
        <w:rPr>
          <w:noProof/>
        </w:rPr>
      </w:pPr>
    </w:p>
    <w:p w14:paraId="5F1B2B0A" w14:textId="77777777" w:rsidR="00076D4C" w:rsidRDefault="00076D4C" w:rsidP="00974DD3">
      <w:pPr>
        <w:spacing w:before="0" w:after="0"/>
        <w:rPr>
          <w:noProof/>
        </w:rPr>
      </w:pPr>
    </w:p>
    <w:p w14:paraId="21337C38" w14:textId="77777777" w:rsidR="00076D4C" w:rsidRDefault="00076D4C" w:rsidP="00974DD3">
      <w:pPr>
        <w:spacing w:before="0" w:after="0"/>
        <w:rPr>
          <w:noProof/>
        </w:rPr>
      </w:pPr>
      <w:r w:rsidRPr="00076D4C">
        <w:rPr>
          <w:noProof/>
        </w:rPr>
        <w:t>Au sein d</w:t>
      </w:r>
      <w:r>
        <w:rPr>
          <w:noProof/>
        </w:rPr>
        <w:t>e ce</w:t>
      </w:r>
      <w:r w:rsidRPr="00076D4C">
        <w:rPr>
          <w:noProof/>
        </w:rPr>
        <w:t xml:space="preserve"> rapport</w:t>
      </w:r>
      <w:r>
        <w:rPr>
          <w:noProof/>
        </w:rPr>
        <w:t xml:space="preserve">, </w:t>
      </w:r>
      <w:r w:rsidRPr="00076D4C">
        <w:rPr>
          <w:noProof/>
        </w:rPr>
        <w:t>vous</w:t>
      </w:r>
      <w:r>
        <w:rPr>
          <w:noProof/>
        </w:rPr>
        <w:t xml:space="preserve"> pourrez voir </w:t>
      </w:r>
      <w:r w:rsidRPr="00076D4C">
        <w:rPr>
          <w:noProof/>
        </w:rPr>
        <w:t xml:space="preserve">apparaître les </w:t>
      </w:r>
      <w:r>
        <w:rPr>
          <w:noProof/>
        </w:rPr>
        <w:t>sections suivantes :</w:t>
      </w:r>
    </w:p>
    <w:p w14:paraId="307F042E" w14:textId="77777777" w:rsidR="00076D4C" w:rsidRDefault="00076D4C" w:rsidP="00974DD3">
      <w:pPr>
        <w:spacing w:before="0" w:after="0"/>
        <w:rPr>
          <w:noProof/>
        </w:rPr>
      </w:pPr>
    </w:p>
    <w:p w14:paraId="5D88C9BA" w14:textId="77777777" w:rsidR="00076D4C" w:rsidRDefault="00076D4C" w:rsidP="00076D4C">
      <w:pPr>
        <w:pStyle w:val="Paragraphedeliste"/>
        <w:numPr>
          <w:ilvl w:val="0"/>
          <w:numId w:val="39"/>
        </w:numPr>
        <w:spacing w:before="0" w:after="0"/>
        <w:rPr>
          <w:noProof/>
        </w:rPr>
      </w:pPr>
      <w:r>
        <w:rPr>
          <w:noProof/>
        </w:rPr>
        <w:t>Une solution d’hébergement</w:t>
      </w:r>
    </w:p>
    <w:p w14:paraId="1A68806C" w14:textId="77777777" w:rsidR="00076D4C" w:rsidRDefault="00076D4C" w:rsidP="00076D4C">
      <w:pPr>
        <w:spacing w:before="0" w:after="0"/>
        <w:rPr>
          <w:noProof/>
        </w:rPr>
      </w:pPr>
    </w:p>
    <w:p w14:paraId="435C8D52" w14:textId="77777777" w:rsidR="00076D4C" w:rsidRDefault="00076D4C" w:rsidP="00076D4C">
      <w:pPr>
        <w:pStyle w:val="Paragraphedeliste"/>
        <w:numPr>
          <w:ilvl w:val="0"/>
          <w:numId w:val="39"/>
        </w:numPr>
        <w:spacing w:before="0" w:after="0"/>
        <w:rPr>
          <w:noProof/>
        </w:rPr>
      </w:pPr>
      <w:r>
        <w:rPr>
          <w:noProof/>
        </w:rPr>
        <w:t>Le plan de migration</w:t>
      </w:r>
    </w:p>
    <w:p w14:paraId="46F5B2EA" w14:textId="77777777" w:rsidR="00076D4C" w:rsidRDefault="00076D4C" w:rsidP="00076D4C">
      <w:pPr>
        <w:spacing w:before="0" w:after="0"/>
        <w:rPr>
          <w:noProof/>
        </w:rPr>
      </w:pPr>
    </w:p>
    <w:p w14:paraId="03CCF832" w14:textId="3656504A" w:rsidR="00076D4C" w:rsidRDefault="00076D4C" w:rsidP="00076D4C">
      <w:pPr>
        <w:pStyle w:val="Paragraphedeliste"/>
        <w:numPr>
          <w:ilvl w:val="0"/>
          <w:numId w:val="39"/>
        </w:numPr>
        <w:spacing w:before="0" w:after="0"/>
        <w:rPr>
          <w:noProof/>
        </w:rPr>
      </w:pPr>
      <w:r>
        <w:rPr>
          <w:noProof/>
        </w:rPr>
        <w:t>Le  schéma du nouveau réseau</w:t>
      </w:r>
    </w:p>
    <w:p w14:paraId="48B67F84" w14:textId="77777777" w:rsidR="00076D4C" w:rsidRDefault="00076D4C" w:rsidP="00076D4C">
      <w:pPr>
        <w:spacing w:before="0" w:after="0"/>
        <w:rPr>
          <w:noProof/>
        </w:rPr>
      </w:pPr>
    </w:p>
    <w:p w14:paraId="523EB2DD" w14:textId="6CECDF2D" w:rsidR="00076D4C" w:rsidRDefault="00076D4C" w:rsidP="00076D4C">
      <w:pPr>
        <w:pStyle w:val="Paragraphedeliste"/>
        <w:numPr>
          <w:ilvl w:val="0"/>
          <w:numId w:val="39"/>
        </w:numPr>
        <w:spacing w:before="0" w:after="0"/>
        <w:rPr>
          <w:noProof/>
        </w:rPr>
      </w:pPr>
      <w:r>
        <w:rPr>
          <w:noProof/>
        </w:rPr>
        <w:t>Le plan d’affaire sur 3 ans</w:t>
      </w:r>
    </w:p>
    <w:p w14:paraId="792FAC2C" w14:textId="77777777" w:rsidR="00076D4C" w:rsidRDefault="00076D4C" w:rsidP="00076D4C">
      <w:pPr>
        <w:spacing w:before="0" w:after="0"/>
        <w:rPr>
          <w:noProof/>
        </w:rPr>
      </w:pPr>
    </w:p>
    <w:p w14:paraId="0E953835" w14:textId="077C56DC" w:rsidR="00076D4C" w:rsidRDefault="00076D4C" w:rsidP="00076D4C">
      <w:pPr>
        <w:pStyle w:val="Paragraphedeliste"/>
        <w:numPr>
          <w:ilvl w:val="0"/>
          <w:numId w:val="39"/>
        </w:numPr>
        <w:spacing w:before="0" w:after="0"/>
        <w:rPr>
          <w:noProof/>
        </w:rPr>
      </w:pPr>
      <w:r>
        <w:rPr>
          <w:noProof/>
        </w:rPr>
        <w:t>Le plan de formation</w:t>
      </w:r>
    </w:p>
    <w:p w14:paraId="68675942" w14:textId="77777777" w:rsidR="00076D4C" w:rsidRDefault="00076D4C" w:rsidP="00076D4C">
      <w:pPr>
        <w:spacing w:before="0" w:after="0"/>
        <w:rPr>
          <w:noProof/>
        </w:rPr>
      </w:pPr>
    </w:p>
    <w:p w14:paraId="0BB2F78B" w14:textId="3B66FBCE" w:rsidR="00076D4C" w:rsidRPr="00F6078E" w:rsidRDefault="00076D4C" w:rsidP="00076D4C">
      <w:pPr>
        <w:pStyle w:val="Paragraphedeliste"/>
        <w:numPr>
          <w:ilvl w:val="0"/>
          <w:numId w:val="39"/>
        </w:numPr>
        <w:spacing w:before="0" w:after="0"/>
        <w:rPr>
          <w:noProof/>
        </w:rPr>
        <w:sectPr w:rsidR="00076D4C" w:rsidRPr="00F6078E" w:rsidSect="00D02465">
          <w:headerReference w:type="default" r:id="rId16"/>
          <w:footerReference w:type="default" r:id="rId17"/>
          <w:headerReference w:type="first" r:id="rId18"/>
          <w:footerReference w:type="first" r:id="rId19"/>
          <w:type w:val="continuous"/>
          <w:pgSz w:w="11906" w:h="16838" w:code="9"/>
          <w:pgMar w:top="2160" w:right="1080" w:bottom="720" w:left="1080" w:header="648" w:footer="432" w:gutter="0"/>
          <w:cols w:space="708"/>
          <w:docGrid w:linePitch="360"/>
        </w:sectPr>
      </w:pPr>
      <w:r>
        <w:rPr>
          <w:noProof/>
        </w:rPr>
        <w:t>Note de synthèse</w:t>
      </w:r>
    </w:p>
    <w:p w14:paraId="6BCF3E19" w14:textId="47C66E34" w:rsidR="0003123C" w:rsidRPr="00F6078E" w:rsidRDefault="000256BA" w:rsidP="00076D4C">
      <w:pPr>
        <w:pStyle w:val="Titre1"/>
        <w:numPr>
          <w:ilvl w:val="0"/>
          <w:numId w:val="40"/>
        </w:numPr>
        <w:tabs>
          <w:tab w:val="left" w:pos="284"/>
        </w:tabs>
        <w:rPr>
          <w:noProof/>
        </w:rPr>
      </w:pPr>
      <w:bookmarkStart w:id="2" w:name="_Toc22661572"/>
      <w:r>
        <w:rPr>
          <w:noProof/>
        </w:rPr>
        <w:lastRenderedPageBreak/>
        <w:t>s</w:t>
      </w:r>
      <w:bookmarkEnd w:id="2"/>
      <w:r>
        <w:rPr>
          <w:noProof/>
        </w:rPr>
        <w:t>olution d’hébergement</w:t>
      </w:r>
    </w:p>
    <w:p w14:paraId="45A5191A" w14:textId="79EC6981" w:rsidR="00BA31C4" w:rsidRDefault="004F7DCD" w:rsidP="004F7DCD">
      <w:pPr>
        <w:pStyle w:val="Listepuces"/>
        <w:numPr>
          <w:ilvl w:val="0"/>
          <w:numId w:val="0"/>
        </w:numPr>
        <w:ind w:left="340" w:hanging="340"/>
        <w:rPr>
          <w:noProof/>
        </w:rPr>
      </w:pPr>
      <w:r>
        <w:rPr>
          <w:noProof/>
        </w:rPr>
        <w:t>La solution d’hébergement choisie est la location de serveurs, provenant de l’entreprise OVH.</w:t>
      </w:r>
    </w:p>
    <w:p w14:paraId="7D9878CA" w14:textId="5865430E" w:rsidR="004F7DCD" w:rsidRPr="00F6078E" w:rsidRDefault="004F7DCD" w:rsidP="004F7DCD">
      <w:pPr>
        <w:pStyle w:val="Listepuces"/>
        <w:numPr>
          <w:ilvl w:val="0"/>
          <w:numId w:val="0"/>
        </w:numPr>
        <w:ind w:left="340" w:hanging="340"/>
        <w:rPr>
          <w:noProof/>
        </w:rPr>
      </w:pPr>
      <w:r>
        <w:rPr>
          <w:noProof/>
        </w:rPr>
        <w:t xml:space="preserve">Ainsi, </w:t>
      </w:r>
    </w:p>
    <w:p w14:paraId="69C0D901" w14:textId="77777777" w:rsidR="00BA31C4" w:rsidRPr="00F6078E" w:rsidRDefault="00BA31C4" w:rsidP="00BA31C4">
      <w:pPr>
        <w:rPr>
          <w:rStyle w:val="lev"/>
          <w:noProof/>
        </w:rPr>
      </w:pPr>
    </w:p>
    <w:p w14:paraId="2651DE0C" w14:textId="77777777" w:rsidR="00BA31C4" w:rsidRPr="00F6078E" w:rsidRDefault="00BA31C4" w:rsidP="00BA31C4">
      <w:pPr>
        <w:rPr>
          <w:rStyle w:val="lev"/>
          <w:noProof/>
        </w:rPr>
        <w:sectPr w:rsidR="00BA31C4" w:rsidRPr="00F6078E" w:rsidSect="00D02465">
          <w:headerReference w:type="default" r:id="rId20"/>
          <w:type w:val="continuous"/>
          <w:pgSz w:w="11906" w:h="16838" w:code="9"/>
          <w:pgMar w:top="2160" w:right="1080" w:bottom="720" w:left="1080" w:header="648" w:footer="432" w:gutter="0"/>
          <w:cols w:space="708"/>
          <w:docGrid w:linePitch="360"/>
        </w:sectPr>
      </w:pPr>
    </w:p>
    <w:p w14:paraId="2DC02E4E" w14:textId="544414B5" w:rsidR="00BA31C4" w:rsidRPr="000256BA" w:rsidRDefault="000256BA" w:rsidP="00076D4C">
      <w:pPr>
        <w:pStyle w:val="Titre1"/>
        <w:numPr>
          <w:ilvl w:val="0"/>
          <w:numId w:val="40"/>
        </w:numPr>
        <w:ind w:left="709"/>
        <w:rPr>
          <w:noProof/>
        </w:rPr>
      </w:pPr>
      <w:bookmarkStart w:id="3" w:name="_Toc22661573"/>
      <w:r w:rsidRPr="000256BA">
        <w:rPr>
          <w:noProof/>
        </w:rPr>
        <w:lastRenderedPageBreak/>
        <w:t>p</w:t>
      </w:r>
      <w:bookmarkEnd w:id="3"/>
      <w:r w:rsidRPr="000256BA">
        <w:rPr>
          <w:noProof/>
        </w:rPr>
        <w:t>lan de migration</w:t>
      </w:r>
    </w:p>
    <w:p w14:paraId="196B7018" w14:textId="77777777" w:rsidR="00BA31C4" w:rsidRPr="00F6078E" w:rsidRDefault="00BA31C4" w:rsidP="0003123C">
      <w:pPr>
        <w:rPr>
          <w:noProof/>
        </w:rPr>
      </w:pPr>
    </w:p>
    <w:p w14:paraId="49B812AC" w14:textId="56ED12EB" w:rsidR="00D27AF8" w:rsidRPr="00F6078E" w:rsidRDefault="00825DC7" w:rsidP="0003123C">
      <w:pPr>
        <w:rPr>
          <w:noProof/>
        </w:rPr>
        <w:sectPr w:rsidR="00D27AF8" w:rsidRPr="00F6078E" w:rsidSect="00825DC7">
          <w:pgSz w:w="16838" w:h="11906" w:orient="landscape" w:code="9"/>
          <w:pgMar w:top="1080" w:right="2160" w:bottom="1080" w:left="720" w:header="648" w:footer="432" w:gutter="0"/>
          <w:cols w:space="708"/>
          <w:docGrid w:linePitch="360"/>
        </w:sectPr>
      </w:pPr>
      <w:r w:rsidRPr="00825DC7">
        <w:drawing>
          <wp:inline distT="0" distB="0" distL="0" distR="0" wp14:anchorId="5FFBB236" wp14:editId="6EB6AC13">
            <wp:extent cx="9496425" cy="4311423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520650" cy="432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1350A" w14:textId="00E11954" w:rsidR="00D27AF8" w:rsidRPr="00F6078E" w:rsidRDefault="000256BA" w:rsidP="00076D4C">
      <w:pPr>
        <w:pStyle w:val="Titre1"/>
        <w:numPr>
          <w:ilvl w:val="0"/>
          <w:numId w:val="40"/>
        </w:numPr>
        <w:ind w:left="0" w:firstLine="0"/>
        <w:rPr>
          <w:noProof/>
        </w:rPr>
      </w:pPr>
      <w:bookmarkStart w:id="4" w:name="_Toc22661574"/>
      <w:r>
        <w:rPr>
          <w:noProof/>
        </w:rPr>
        <w:lastRenderedPageBreak/>
        <w:t>s</w:t>
      </w:r>
      <w:bookmarkEnd w:id="4"/>
      <w:r>
        <w:rPr>
          <w:noProof/>
        </w:rPr>
        <w:t>chéma du nouveau réseau</w:t>
      </w:r>
    </w:p>
    <w:p w14:paraId="697127C1" w14:textId="5791ADAF" w:rsidR="00D27AF8" w:rsidRPr="00F6078E" w:rsidRDefault="00D27AF8" w:rsidP="00661450">
      <w:pPr>
        <w:rPr>
          <w:noProof/>
        </w:rPr>
      </w:pPr>
    </w:p>
    <w:p w14:paraId="350F16B8" w14:textId="77777777" w:rsidR="00D27AF8" w:rsidRPr="00F6078E" w:rsidRDefault="00D27AF8" w:rsidP="00D27AF8">
      <w:pPr>
        <w:rPr>
          <w:noProof/>
        </w:rPr>
      </w:pPr>
    </w:p>
    <w:p w14:paraId="1EE75122" w14:textId="0F495B5A" w:rsidR="00D27AF8" w:rsidRPr="00F6078E" w:rsidRDefault="00297A6C" w:rsidP="00D27AF8">
      <w:pPr>
        <w:rPr>
          <w:noProof/>
        </w:rPr>
        <w:sectPr w:rsidR="00D27AF8" w:rsidRPr="00F6078E" w:rsidSect="00825DC7">
          <w:pgSz w:w="11906" w:h="16838" w:code="9"/>
          <w:pgMar w:top="2160" w:right="1080" w:bottom="720" w:left="1080" w:header="648" w:footer="432" w:gutter="0"/>
          <w:cols w:space="708"/>
          <w:docGrid w:linePitch="360"/>
        </w:sectPr>
      </w:pPr>
      <w:r w:rsidRPr="00297A6C">
        <w:drawing>
          <wp:inline distT="0" distB="0" distL="0" distR="0" wp14:anchorId="61E1DA32" wp14:editId="504A72FF">
            <wp:extent cx="6188710" cy="5909945"/>
            <wp:effectExtent l="0" t="0" r="254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90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5AEA">
        <w:rPr>
          <w:noProof/>
        </w:rPr>
        <w:t xml:space="preserve"> </w:t>
      </w:r>
    </w:p>
    <w:p w14:paraId="2B205959" w14:textId="4B3033F1" w:rsidR="00D27AF8" w:rsidRPr="00F6078E" w:rsidRDefault="000256BA" w:rsidP="00076D4C">
      <w:pPr>
        <w:pStyle w:val="Titre1"/>
        <w:numPr>
          <w:ilvl w:val="0"/>
          <w:numId w:val="40"/>
        </w:numPr>
        <w:ind w:left="0" w:firstLine="0"/>
        <w:rPr>
          <w:noProof/>
        </w:rPr>
      </w:pPr>
      <w:bookmarkStart w:id="5" w:name="_Toc22661575"/>
      <w:r>
        <w:rPr>
          <w:noProof/>
        </w:rPr>
        <w:lastRenderedPageBreak/>
        <w:t>p</w:t>
      </w:r>
      <w:bookmarkEnd w:id="5"/>
      <w:r>
        <w:rPr>
          <w:noProof/>
        </w:rPr>
        <w:t>lan d’affaire sur 3 ans</w:t>
      </w:r>
    </w:p>
    <w:p w14:paraId="36D621DE" w14:textId="77777777" w:rsidR="003E78A7" w:rsidRPr="00F6078E" w:rsidRDefault="003E78A7" w:rsidP="003E78A7">
      <w:pPr>
        <w:pStyle w:val="Listepuces"/>
        <w:numPr>
          <w:ilvl w:val="0"/>
          <w:numId w:val="0"/>
        </w:numPr>
        <w:ind w:left="340" w:hanging="340"/>
        <w:rPr>
          <w:noProof/>
        </w:rPr>
      </w:pPr>
    </w:p>
    <w:p w14:paraId="4FDE23BB" w14:textId="77777777" w:rsidR="003E78A7" w:rsidRPr="00F6078E" w:rsidRDefault="003E78A7" w:rsidP="003E78A7">
      <w:pPr>
        <w:pStyle w:val="Listepuces"/>
        <w:numPr>
          <w:ilvl w:val="0"/>
          <w:numId w:val="0"/>
        </w:numPr>
        <w:ind w:left="340" w:hanging="340"/>
        <w:rPr>
          <w:noProof/>
        </w:rPr>
        <w:sectPr w:rsidR="003E78A7" w:rsidRPr="00F6078E" w:rsidSect="00D02465">
          <w:type w:val="continuous"/>
          <w:pgSz w:w="11906" w:h="16838" w:code="9"/>
          <w:pgMar w:top="2160" w:right="1080" w:bottom="720" w:left="1080" w:header="648" w:footer="432" w:gutter="0"/>
          <w:cols w:space="708"/>
          <w:docGrid w:linePitch="360"/>
        </w:sectPr>
      </w:pPr>
    </w:p>
    <w:p w14:paraId="180DA4DD" w14:textId="045058BD" w:rsidR="003E78A7" w:rsidRPr="00F6078E" w:rsidRDefault="00D03990" w:rsidP="00076D4C">
      <w:pPr>
        <w:pStyle w:val="Titre1"/>
        <w:numPr>
          <w:ilvl w:val="0"/>
          <w:numId w:val="40"/>
        </w:numPr>
        <w:ind w:left="0" w:firstLine="0"/>
        <w:rPr>
          <w:noProof/>
        </w:rPr>
      </w:pPr>
      <w:bookmarkStart w:id="6" w:name="_Toc22661576"/>
      <w:r>
        <w:rPr>
          <w:noProof/>
        </w:rPr>
        <w:lastRenderedPageBreak/>
        <w:t>p</w:t>
      </w:r>
      <w:bookmarkEnd w:id="6"/>
      <w:r>
        <w:rPr>
          <w:noProof/>
        </w:rPr>
        <w:t>lan de formation</w:t>
      </w:r>
    </w:p>
    <w:p w14:paraId="79997133" w14:textId="77777777" w:rsidR="00DE65A2" w:rsidRPr="00F6078E" w:rsidRDefault="00DE65A2" w:rsidP="00974DD3">
      <w:pPr>
        <w:spacing w:before="0" w:after="0"/>
        <w:rPr>
          <w:noProof/>
        </w:rPr>
        <w:sectPr w:rsidR="00DE65A2" w:rsidRPr="00F6078E" w:rsidSect="00D02465">
          <w:type w:val="continuous"/>
          <w:pgSz w:w="11906" w:h="16838" w:code="9"/>
          <w:pgMar w:top="2160" w:right="1080" w:bottom="720" w:left="1080" w:header="648" w:footer="432" w:gutter="0"/>
          <w:cols w:space="708"/>
          <w:docGrid w:linePitch="360"/>
        </w:sectPr>
      </w:pPr>
    </w:p>
    <w:p w14:paraId="0E98A7B1" w14:textId="2E8BB62D" w:rsidR="00DE65A2" w:rsidRPr="00F6078E" w:rsidRDefault="009C4591" w:rsidP="00076D4C">
      <w:pPr>
        <w:pStyle w:val="Titre1"/>
        <w:numPr>
          <w:ilvl w:val="0"/>
          <w:numId w:val="40"/>
        </w:numPr>
        <w:ind w:left="0" w:firstLine="0"/>
        <w:rPr>
          <w:noProof/>
        </w:rPr>
      </w:pPr>
      <w:bookmarkStart w:id="7" w:name="_Toc22661577"/>
      <w:r>
        <w:rPr>
          <w:noProof/>
        </w:rPr>
        <w:lastRenderedPageBreak/>
        <w:t>n</w:t>
      </w:r>
      <w:bookmarkEnd w:id="7"/>
      <w:r>
        <w:rPr>
          <w:noProof/>
        </w:rPr>
        <w:t>ote de synthèse</w:t>
      </w:r>
    </w:p>
    <w:p w14:paraId="1165F603" w14:textId="4B464A7B" w:rsidR="00661450" w:rsidRDefault="00661450" w:rsidP="00661450"/>
    <w:sectPr w:rsidR="00661450" w:rsidSect="00D02465">
      <w:footerReference w:type="first" r:id="rId23"/>
      <w:pgSz w:w="11906" w:h="16838" w:code="9"/>
      <w:pgMar w:top="2160" w:right="1080" w:bottom="720" w:left="1080" w:header="648" w:footer="43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F960E0" w14:textId="77777777" w:rsidR="000430D0" w:rsidRDefault="000430D0" w:rsidP="005A20E2">
      <w:pPr>
        <w:spacing w:after="0"/>
      </w:pPr>
      <w:r>
        <w:separator/>
      </w:r>
    </w:p>
    <w:p w14:paraId="680647FD" w14:textId="77777777" w:rsidR="000430D0" w:rsidRDefault="000430D0"/>
    <w:p w14:paraId="5404B436" w14:textId="77777777" w:rsidR="000430D0" w:rsidRDefault="000430D0" w:rsidP="009B4773"/>
    <w:p w14:paraId="53826CC2" w14:textId="77777777" w:rsidR="000430D0" w:rsidRDefault="000430D0" w:rsidP="00513832"/>
  </w:endnote>
  <w:endnote w:type="continuationSeparator" w:id="0">
    <w:p w14:paraId="2316AABC" w14:textId="77777777" w:rsidR="000430D0" w:rsidRDefault="000430D0" w:rsidP="005A20E2">
      <w:pPr>
        <w:spacing w:after="0"/>
      </w:pPr>
      <w:r>
        <w:continuationSeparator/>
      </w:r>
    </w:p>
    <w:p w14:paraId="37A0BDF2" w14:textId="77777777" w:rsidR="000430D0" w:rsidRDefault="000430D0"/>
    <w:p w14:paraId="2CA3C9FA" w14:textId="77777777" w:rsidR="000430D0" w:rsidRDefault="000430D0" w:rsidP="009B4773"/>
    <w:p w14:paraId="2288463A" w14:textId="77777777" w:rsidR="000430D0" w:rsidRDefault="000430D0" w:rsidP="0051383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ill Sans MT">
    <w:charset w:val="00"/>
    <w:family w:val="swiss"/>
    <w:pitch w:val="variable"/>
    <w:sig w:usb0="00000003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63E2F" w14:textId="72C57760" w:rsidR="002812DD" w:rsidRDefault="002812DD" w:rsidP="002812DD">
    <w:pPr>
      <w:pStyle w:val="Pieddepage"/>
      <w:jc w:val="right"/>
    </w:pPr>
    <w:r>
      <w:t>1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92348994"/>
      <w:docPartObj>
        <w:docPartGallery w:val="Page Numbers (Bottom of Page)"/>
        <w:docPartUnique/>
      </w:docPartObj>
    </w:sdtPr>
    <w:sdtEndPr>
      <w:rPr>
        <w:noProof/>
      </w:rPr>
    </w:sdtEndPr>
    <w:sdtContent>
      <w:sdt>
        <w:sdtPr>
          <w:id w:val="173551353"/>
          <w:docPartObj>
            <w:docPartGallery w:val="Page Numbers (Bottom of Page)"/>
            <w:docPartUnique/>
          </w:docPartObj>
        </w:sdtPr>
        <w:sdtEndPr>
          <w:rPr>
            <w:noProof/>
          </w:rPr>
        </w:sdtEndPr>
        <w:sdtContent>
          <w:p w14:paraId="79371D54" w14:textId="77777777" w:rsidR="00A87883" w:rsidRDefault="00A87883" w:rsidP="00F8411A">
            <w:pPr>
              <w:pStyle w:val="Pieddepage"/>
            </w:pPr>
            <w:r w:rsidRPr="002135FB">
              <w:rPr>
                <w:lang w:bidi="fr-FR"/>
              </w:rPr>
              <w:fldChar w:fldCharType="begin"/>
            </w:r>
            <w:r w:rsidRPr="002135FB">
              <w:rPr>
                <w:lang w:bidi="fr-FR"/>
              </w:rPr>
              <w:instrText xml:space="preserve"> PAGE   \* MERGEFORMAT </w:instrText>
            </w:r>
            <w:r w:rsidRPr="002135FB">
              <w:rPr>
                <w:lang w:bidi="fr-FR"/>
              </w:rPr>
              <w:fldChar w:fldCharType="separate"/>
            </w:r>
            <w:r>
              <w:rPr>
                <w:lang w:bidi="fr-FR"/>
              </w:rPr>
              <w:t>1</w:t>
            </w:r>
            <w:r w:rsidRPr="002135FB">
              <w:rPr>
                <w:noProof/>
                <w:lang w:bidi="fr-FR"/>
              </w:rPr>
              <w:fldChar w:fldCharType="end"/>
            </w:r>
          </w:p>
        </w:sdtContent>
      </w:sdt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noProof/>
      </w:rPr>
      <w:id w:val="1605307862"/>
      <w:docPartObj>
        <w:docPartGallery w:val="Page Numbers (Bottom of Page)"/>
        <w:docPartUnique/>
      </w:docPartObj>
    </w:sdtPr>
    <w:sdtContent>
      <w:p w14:paraId="3D4A3FE7" w14:textId="4D37AE47" w:rsidR="00A87883" w:rsidRDefault="002812DD" w:rsidP="00D94688">
        <w:pPr>
          <w:pStyle w:val="Pieddepage"/>
          <w:jc w:val="right"/>
          <w:rPr>
            <w:noProof/>
          </w:rPr>
        </w:pPr>
        <w:r>
          <w:rPr>
            <w:noProof/>
            <w:lang w:bidi="fr-FR"/>
          </w:rPr>
          <w:t>2</w:t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45274E" w14:textId="77777777" w:rsidR="00A87883" w:rsidRPr="00F8411A" w:rsidRDefault="00A87883" w:rsidP="00F8411A">
    <w:pPr>
      <w:pStyle w:val="Pieddepage"/>
    </w:pPr>
    <w:r>
      <w:rPr>
        <w:noProof/>
        <w:lang w:bidi="fr-FR"/>
      </w:rPr>
      <mc:AlternateContent>
        <mc:Choice Requires="wps">
          <w:drawing>
            <wp:anchor distT="45720" distB="45720" distL="114300" distR="114300" simplePos="0" relativeHeight="251700224" behindDoc="0" locked="0" layoutInCell="1" allowOverlap="1" wp14:anchorId="281444D0" wp14:editId="2CA0B20F">
              <wp:simplePos x="0" y="0"/>
              <wp:positionH relativeFrom="margin">
                <wp:align>right</wp:align>
              </wp:positionH>
              <wp:positionV relativeFrom="paragraph">
                <wp:posOffset>18415</wp:posOffset>
              </wp:positionV>
              <wp:extent cx="173736" cy="274320"/>
              <wp:effectExtent l="0" t="0" r="0" b="11430"/>
              <wp:wrapNone/>
              <wp:docPr id="217" name="Zone de texte 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3736" cy="2743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036BD61" w14:textId="77777777" w:rsidR="00A87883" w:rsidRPr="00096BE1" w:rsidRDefault="00A87883" w:rsidP="00096BE1">
                          <w:pPr>
                            <w:rPr>
                              <w:rStyle w:val="Numrodepage"/>
                            </w:rPr>
                          </w:pPr>
                          <w:r w:rsidRPr="00096BE1">
                            <w:rPr>
                              <w:rStyle w:val="Numrodepage"/>
                              <w:lang w:bidi="fr-FR"/>
                            </w:rPr>
                            <w:fldChar w:fldCharType="begin"/>
                          </w:r>
                          <w:r w:rsidRPr="00096BE1">
                            <w:rPr>
                              <w:rStyle w:val="Numrodepage"/>
                              <w:lang w:bidi="fr-FR"/>
                            </w:rPr>
                            <w:instrText xml:space="preserve"> PAGE   \* MERGEFORMAT </w:instrText>
                          </w:r>
                          <w:r w:rsidRPr="00096BE1">
                            <w:rPr>
                              <w:rStyle w:val="Numrodepage"/>
                              <w:lang w:bidi="fr-FR"/>
                            </w:rPr>
                            <w:fldChar w:fldCharType="separate"/>
                          </w:r>
                          <w:r>
                            <w:rPr>
                              <w:rStyle w:val="Numrodepage"/>
                              <w:noProof/>
                              <w:lang w:bidi="fr-FR"/>
                            </w:rPr>
                            <w:t>14</w:t>
                          </w:r>
                          <w:r w:rsidRPr="00096BE1">
                            <w:rPr>
                              <w:rStyle w:val="Numrodepage"/>
                              <w:lang w:bidi="fr-FR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81444D0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-37.5pt;margin-top:1.45pt;width:13.7pt;height:21.6pt;z-index:25170022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" filled="f" stroked="f">
              <v:textbox inset="0,0,0,0">
                <w:txbxContent>
                  <w:p w14:paraId="2036BD61" w14:textId="77777777" w:rsidR="00A87883" w:rsidRPr="00096BE1" w:rsidRDefault="00A87883" w:rsidP="00096BE1">
                    <w:pPr>
                      <w:rPr>
                        <w:rStyle w:val="Numrodepage"/>
                      </w:rPr>
                    </w:pPr>
                    <w:r w:rsidRPr="00096BE1">
                      <w:rPr>
                        <w:rStyle w:val="Numrodepage"/>
                        <w:lang w:bidi="fr-FR"/>
                      </w:rPr>
                      <w:fldChar w:fldCharType="begin"/>
                    </w:r>
                    <w:r w:rsidRPr="00096BE1">
                      <w:rPr>
                        <w:rStyle w:val="Numrodepage"/>
                        <w:lang w:bidi="fr-FR"/>
                      </w:rPr>
                      <w:instrText xml:space="preserve"> PAGE   \* MERGEFORMAT </w:instrText>
                    </w:r>
                    <w:r w:rsidRPr="00096BE1">
                      <w:rPr>
                        <w:rStyle w:val="Numrodepage"/>
                        <w:lang w:bidi="fr-FR"/>
                      </w:rPr>
                      <w:fldChar w:fldCharType="separate"/>
                    </w:r>
                    <w:r>
                      <w:rPr>
                        <w:rStyle w:val="Numrodepage"/>
                        <w:noProof/>
                        <w:lang w:bidi="fr-FR"/>
                      </w:rPr>
                      <w:t>14</w:t>
                    </w:r>
                    <w:r w:rsidRPr="00096BE1">
                      <w:rPr>
                        <w:rStyle w:val="Numrodepage"/>
                        <w:lang w:bidi="fr-FR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29997087"/>
      <w:docPartObj>
        <w:docPartGallery w:val="Page Numbers (Bottom of Page)"/>
        <w:docPartUnique/>
      </w:docPartObj>
    </w:sdtPr>
    <w:sdtEndPr>
      <w:rPr>
        <w:noProof/>
      </w:rPr>
    </w:sdtEndPr>
    <w:sdtContent>
      <w:sdt>
        <w:sdtPr>
          <w:id w:val="-751204049"/>
          <w:docPartObj>
            <w:docPartGallery w:val="Page Numbers (Bottom of Page)"/>
            <w:docPartUnique/>
          </w:docPartObj>
        </w:sdtPr>
        <w:sdtEndPr>
          <w:rPr>
            <w:noProof/>
          </w:rPr>
        </w:sdtEndPr>
        <w:sdtContent>
          <w:p w14:paraId="76A3A1DE" w14:textId="77777777" w:rsidR="00A87883" w:rsidRDefault="00A87883" w:rsidP="00F8411A">
            <w:pPr>
              <w:pStyle w:val="Pieddepage"/>
            </w:pPr>
            <w:r w:rsidRPr="002135FB">
              <w:rPr>
                <w:lang w:bidi="fr-FR"/>
              </w:rPr>
              <w:t xml:space="preserve">24 janvier, 20XX                                                                                                                                                  </w:t>
            </w:r>
            <w:r w:rsidRPr="002135FB">
              <w:rPr>
                <w:lang w:bidi="fr-FR"/>
              </w:rPr>
              <w:fldChar w:fldCharType="begin"/>
            </w:r>
            <w:r w:rsidRPr="002135FB">
              <w:rPr>
                <w:lang w:bidi="fr-FR"/>
              </w:rPr>
              <w:instrText xml:space="preserve"> PAGE   \* MERGEFORMAT </w:instrText>
            </w:r>
            <w:r w:rsidRPr="002135FB">
              <w:rPr>
                <w:lang w:bidi="fr-FR"/>
              </w:rPr>
              <w:fldChar w:fldCharType="separate"/>
            </w:r>
            <w:r>
              <w:rPr>
                <w:lang w:bidi="fr-FR"/>
              </w:rPr>
              <w:t>1</w:t>
            </w:r>
            <w:r w:rsidRPr="002135FB">
              <w:rPr>
                <w:noProof/>
                <w:lang w:bidi="fr-FR"/>
              </w:rPr>
              <w:fldChar w:fldCharType="end"/>
            </w:r>
          </w:p>
        </w:sdtContent>
      </w:sdt>
      <w:p w14:paraId="7E85C4C5" w14:textId="77777777" w:rsidR="00A87883" w:rsidRDefault="00A87883" w:rsidP="00F8411A">
        <w:pPr>
          <w:pStyle w:val="Pieddepage"/>
          <w:rPr>
            <w:noProof/>
          </w:rPr>
        </w:pPr>
      </w:p>
    </w:sdtContent>
  </w:sdt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6689699"/>
      <w:docPartObj>
        <w:docPartGallery w:val="Page Numbers (Bottom of Page)"/>
        <w:docPartUnique/>
      </w:docPartObj>
    </w:sdtPr>
    <w:sdtEndPr>
      <w:rPr>
        <w:noProof/>
      </w:rPr>
    </w:sdtEndPr>
    <w:sdtContent>
      <w:sdt>
        <w:sdtPr>
          <w:id w:val="724266714"/>
          <w:docPartObj>
            <w:docPartGallery w:val="Page Numbers (Bottom of Page)"/>
            <w:docPartUnique/>
          </w:docPartObj>
        </w:sdtPr>
        <w:sdtEndPr>
          <w:rPr>
            <w:noProof/>
          </w:rPr>
        </w:sdtEndPr>
        <w:sdtContent>
          <w:p w14:paraId="3644FDA0" w14:textId="77777777" w:rsidR="00A87883" w:rsidRDefault="00A87883" w:rsidP="00F8411A">
            <w:pPr>
              <w:pStyle w:val="Pieddepage"/>
            </w:pPr>
            <w:r w:rsidRPr="002135FB">
              <w:rPr>
                <w:lang w:bidi="fr-FR"/>
              </w:rPr>
              <w:t xml:space="preserve">24 janvier, 20XX                                                                                                                                                  </w:t>
            </w:r>
            <w:r w:rsidRPr="002135FB">
              <w:rPr>
                <w:lang w:bidi="fr-FR"/>
              </w:rPr>
              <w:fldChar w:fldCharType="begin"/>
            </w:r>
            <w:r w:rsidRPr="002135FB">
              <w:rPr>
                <w:lang w:bidi="fr-FR"/>
              </w:rPr>
              <w:instrText xml:space="preserve"> PAGE   \* MERGEFORMAT </w:instrText>
            </w:r>
            <w:r w:rsidRPr="002135FB">
              <w:rPr>
                <w:lang w:bidi="fr-FR"/>
              </w:rPr>
              <w:fldChar w:fldCharType="separate"/>
            </w:r>
            <w:r>
              <w:rPr>
                <w:lang w:bidi="fr-FR"/>
              </w:rPr>
              <w:t>1</w:t>
            </w:r>
            <w:r w:rsidRPr="002135FB">
              <w:rPr>
                <w:noProof/>
                <w:lang w:bidi="fr-FR"/>
              </w:rPr>
              <w:fldChar w:fldCharType="end"/>
            </w:r>
          </w:p>
        </w:sdtContent>
      </w:sdt>
      <w:p w14:paraId="0FC2AB36" w14:textId="77777777" w:rsidR="00A87883" w:rsidRDefault="00A87883" w:rsidP="00F8411A">
        <w:pPr>
          <w:pStyle w:val="Pieddepage"/>
          <w:rPr>
            <w:noProof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CA1D94" w14:textId="77777777" w:rsidR="000430D0" w:rsidRDefault="000430D0" w:rsidP="005A20E2">
      <w:pPr>
        <w:spacing w:after="0"/>
      </w:pPr>
      <w:r>
        <w:separator/>
      </w:r>
    </w:p>
    <w:p w14:paraId="74DDA4D5" w14:textId="77777777" w:rsidR="000430D0" w:rsidRDefault="000430D0"/>
    <w:p w14:paraId="7609790F" w14:textId="77777777" w:rsidR="000430D0" w:rsidRDefault="000430D0" w:rsidP="009B4773"/>
    <w:p w14:paraId="6476340D" w14:textId="77777777" w:rsidR="000430D0" w:rsidRDefault="000430D0" w:rsidP="00513832"/>
  </w:footnote>
  <w:footnote w:type="continuationSeparator" w:id="0">
    <w:p w14:paraId="14EBBFBE" w14:textId="77777777" w:rsidR="000430D0" w:rsidRDefault="000430D0" w:rsidP="005A20E2">
      <w:pPr>
        <w:spacing w:after="0"/>
      </w:pPr>
      <w:r>
        <w:continuationSeparator/>
      </w:r>
    </w:p>
    <w:p w14:paraId="3327A322" w14:textId="77777777" w:rsidR="000430D0" w:rsidRDefault="000430D0"/>
    <w:p w14:paraId="12AA114B" w14:textId="77777777" w:rsidR="000430D0" w:rsidRDefault="000430D0" w:rsidP="009B4773"/>
    <w:p w14:paraId="216617BB" w14:textId="77777777" w:rsidR="000430D0" w:rsidRDefault="000430D0" w:rsidP="0051383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37FADF" w14:textId="65629E63" w:rsidR="002812DD" w:rsidRDefault="00A87883" w:rsidP="002812DD">
    <w:pPr>
      <w:pStyle w:val="En-tte"/>
      <w:tabs>
        <w:tab w:val="clear" w:pos="9689"/>
        <w:tab w:val="right" w:pos="11057"/>
      </w:tabs>
      <w:ind w:left="-1134" w:right="-1083"/>
    </w:pPr>
    <w:r>
      <w:rPr>
        <w:noProof/>
        <w:lang w:bidi="fr-FR"/>
      </w:rPr>
      <w:drawing>
        <wp:anchor distT="0" distB="0" distL="114300" distR="114300" simplePos="0" relativeHeight="251694080" behindDoc="1" locked="0" layoutInCell="1" allowOverlap="1" wp14:anchorId="0E8AA45F" wp14:editId="77D092E5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132320" cy="9427464"/>
          <wp:effectExtent l="0" t="0" r="0" b="2540"/>
          <wp:wrapNone/>
          <wp:docPr id="7" name="Image 7" descr="Deux femmes en train de discu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GettyImages-731742045_super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395" t="33230" r="40830" b="5725"/>
                  <a:stretch/>
                </pic:blipFill>
                <pic:spPr bwMode="auto">
                  <a:xfrm>
                    <a:off x="0" y="0"/>
                    <a:ext cx="7132320" cy="942746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7DC8171A" w14:textId="77777777" w:rsidR="00A87883" w:rsidRDefault="00A87883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0BCCB2" w14:textId="77777777" w:rsidR="00A87883" w:rsidRDefault="00A87883">
    <w:r>
      <w:rPr>
        <w:noProof/>
        <w:lang w:bidi="fr-FR"/>
      </w:rPr>
      <w:drawing>
        <wp:anchor distT="0" distB="0" distL="114300" distR="114300" simplePos="0" relativeHeight="251696128" behindDoc="1" locked="0" layoutInCell="1" allowOverlap="1" wp14:anchorId="17A058D9" wp14:editId="7D7D47D5">
          <wp:simplePos x="0" y="0"/>
          <wp:positionH relativeFrom="column">
            <wp:posOffset>-3543300</wp:posOffset>
          </wp:positionH>
          <wp:positionV relativeFrom="margin">
            <wp:posOffset>-737380</wp:posOffset>
          </wp:positionV>
          <wp:extent cx="3268800" cy="9428400"/>
          <wp:effectExtent l="0" t="0" r="8255" b="1905"/>
          <wp:wrapNone/>
          <wp:docPr id="8" name="Image 8" descr="Groupe de personnes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GettyImages-696273168_super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3928" t="2929" r="45411" b="7707"/>
                  <a:stretch/>
                </pic:blipFill>
                <pic:spPr bwMode="auto">
                  <a:xfrm flipH="1">
                    <a:off x="0" y="0"/>
                    <a:ext cx="3268800" cy="94284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FA1DF6" w14:textId="77777777" w:rsidR="00A87883" w:rsidRDefault="00A87883" w:rsidP="0003123C">
    <w:pPr>
      <w:pStyle w:val="En-tte"/>
      <w:spacing w:before="0"/>
    </w:pPr>
    <w:r>
      <w:rPr>
        <w:rStyle w:val="Accentuationlgre"/>
        <w:lang w:bidi="fr-FR"/>
      </w:rPr>
      <w:t xml:space="preserve"> </w:t>
    </w:r>
    <w:r>
      <w:rPr>
        <w:rFonts w:asciiTheme="majorHAnsi" w:hAnsiTheme="majorHAnsi"/>
        <w:b/>
        <w:color w:val="107082" w:themeColor="accent2"/>
        <w:sz w:val="28"/>
        <w:szCs w:val="28"/>
        <w:lang w:bidi="fr-FR"/>
      </w:rPr>
      <w:t>Services</w:t>
    </w:r>
    <w:r>
      <w:rPr>
        <w:rStyle w:val="Accentuation"/>
        <w:lang w:bidi="fr-FR"/>
      </w:rPr>
      <w:br/>
      <w:t>Projet d’entreprise</w:t>
    </w:r>
    <w:r>
      <w:rPr>
        <w:noProof/>
        <w:lang w:bidi="fr-FR"/>
      </w:rPr>
      <mc:AlternateContent>
        <mc:Choice Requires="wps">
          <w:drawing>
            <wp:anchor distT="45720" distB="45720" distL="114300" distR="114300" simplePos="0" relativeHeight="251692032" behindDoc="1" locked="0" layoutInCell="1" allowOverlap="1" wp14:anchorId="4A39AFC3" wp14:editId="2218AF92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58400" cy="1143000"/>
              <wp:effectExtent l="0" t="0" r="0" b="0"/>
              <wp:wrapNone/>
              <wp:docPr id="192" name="Zone de texte 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58400" cy="114300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  <a:alpha val="14902"/>
                        </a:scheme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2D5F965" w14:textId="77777777" w:rsidR="00A87883" w:rsidRDefault="00A87883" w:rsidP="0003123C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A39AFC3" id="_x0000_t202" coordsize="21600,21600" o:spt="202" path="m,l,21600r21600,l21600,xe">
              <v:stroke joinstyle="miter"/>
              <v:path gradientshapeok="t" o:connecttype="rect"/>
            </v:shapetype>
            <v:shape id="Zone de texte 2" o:spid="_x0000_s1026" type="#_x0000_t202" style="position:absolute;margin-left:0;margin-top:0;width:11in;height:90pt;z-index:-251624448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" fillcolor="#3e8d9c [2414]" stroked="f">
              <v:fill opacity="9766f"/>
              <v:textbox inset="20mm,8mm">
                <w:txbxContent>
                  <w:p w14:paraId="12D5F965" w14:textId="77777777" w:rsidR="00A87883" w:rsidRDefault="00A87883" w:rsidP="0003123C"/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3F5242" w14:textId="77777777" w:rsidR="00A87883" w:rsidRDefault="00A87883" w:rsidP="0003123C">
    <w:pPr>
      <w:pStyle w:val="En-tte"/>
      <w:spacing w:before="0"/>
    </w:pPr>
    <w:r>
      <w:rPr>
        <w:rStyle w:val="Accentuationlgre"/>
        <w:lang w:bidi="fr-FR"/>
      </w:rPr>
      <w:t xml:space="preserve"> </w:t>
    </w:r>
    <w:r>
      <w:rPr>
        <w:rStyle w:val="Accentuationlgre"/>
        <w:lang w:bidi="fr-FR"/>
      </w:rPr>
      <w:br/>
    </w:r>
    <w:r>
      <w:rPr>
        <w:noProof/>
        <w:lang w:bidi="fr-FR"/>
      </w:rPr>
      <mc:AlternateContent>
        <mc:Choice Requires="wps">
          <w:drawing>
            <wp:anchor distT="45720" distB="45720" distL="114300" distR="114300" simplePos="0" relativeHeight="251674624" behindDoc="1" locked="0" layoutInCell="1" allowOverlap="1" wp14:anchorId="2BDBC2C4" wp14:editId="28CBA076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58400" cy="1143000"/>
              <wp:effectExtent l="0" t="0" r="0" b="0"/>
              <wp:wrapNone/>
              <wp:docPr id="9" name="Zone de texte 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58400" cy="1143000"/>
                      </a:xfrm>
                      <a:prstGeom prst="rect">
                        <a:avLst/>
                      </a:prstGeom>
                      <a:solidFill>
                        <a:schemeClr val="accent1">
                          <a:alpha val="50000"/>
                        </a:scheme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BAE3325" w14:textId="77777777" w:rsidR="00A87883" w:rsidRDefault="00A87883" w:rsidP="004411FB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BDBC2C4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0;margin-top:0;width:11in;height:90pt;z-index:-251641856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" fillcolor="#f0cda1 [3204]" stroked="f">
              <v:fill opacity="32896f"/>
              <v:textbox inset="20mm,8mm">
                <w:txbxContent>
                  <w:p w14:paraId="3BAE3325" w14:textId="77777777" w:rsidR="00A87883" w:rsidRDefault="00A87883" w:rsidP="004411FB"/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5D9498" w14:textId="77777777" w:rsidR="00A87883" w:rsidRDefault="00A87883" w:rsidP="0003123C">
    <w:pPr>
      <w:pStyle w:val="En-tte"/>
      <w:spacing w:before="0"/>
    </w:pPr>
    <w:r>
      <w:rPr>
        <w:rStyle w:val="Accentuationlgre"/>
        <w:lang w:bidi="fr-FR"/>
      </w:rPr>
      <w:t xml:space="preserve"> </w:t>
    </w:r>
    <w:r>
      <w:rPr>
        <w:rFonts w:asciiTheme="majorHAnsi" w:hAnsiTheme="majorHAnsi"/>
        <w:b/>
        <w:color w:val="107082" w:themeColor="accent2"/>
        <w:sz w:val="28"/>
        <w:szCs w:val="28"/>
        <w:lang w:bidi="fr-FR"/>
      </w:rPr>
      <w:t>Services</w:t>
    </w:r>
    <w:r>
      <w:rPr>
        <w:rStyle w:val="Accentuation"/>
        <w:lang w:bidi="fr-FR"/>
      </w:rPr>
      <w:br/>
      <w:t>Projet d’entreprise</w:t>
    </w:r>
    <w:r>
      <w:rPr>
        <w:noProof/>
        <w:lang w:bidi="fr-FR"/>
      </w:rPr>
      <mc:AlternateContent>
        <mc:Choice Requires="wps">
          <w:drawing>
            <wp:anchor distT="45720" distB="45720" distL="114300" distR="114300" simplePos="0" relativeHeight="251689984" behindDoc="1" locked="0" layoutInCell="1" allowOverlap="1" wp14:anchorId="26D79EBE" wp14:editId="38F1AAA0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58400" cy="1143000"/>
              <wp:effectExtent l="0" t="0" r="0" b="0"/>
              <wp:wrapNone/>
              <wp:docPr id="29" name="Zone de texte 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58400" cy="114300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  <a:alpha val="14902"/>
                        </a:scheme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10BCE00" w14:textId="77777777" w:rsidR="00A87883" w:rsidRDefault="00A87883" w:rsidP="0003123C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page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6D79EBE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margin-left:0;margin-top:0;width:11in;height:90pt;z-index:-251626496;visibility:visible;mso-wrap-style:square;mso-width-percent:1000;mso-height-percent:0;mso-wrap-distance-left:9pt;mso-wrap-distance-top:3.6pt;mso-wrap-distance-right:9pt;mso-wrap-distance-bottom:3.6pt;mso-position-horizontal:center;mso-position-horizontal-relative:page;mso-position-vertical:top;mso-position-vertical-relative:page;mso-width-percent:100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" fillcolor="#3e8d9c [2414]" stroked="f">
              <v:fill opacity="9766f"/>
              <v:textbox inset="20mm,8mm">
                <w:txbxContent>
                  <w:p w14:paraId="310BCE00" w14:textId="77777777" w:rsidR="00A87883" w:rsidRDefault="00A87883" w:rsidP="0003123C"/>
                </w:txbxContent>
              </v:textbox>
              <w10:wrap anchorx="page" anchory="page"/>
            </v:shape>
          </w:pict>
        </mc:Fallback>
      </mc:AlternateContent>
    </w:r>
  </w:p>
  <w:p w14:paraId="2A1A407F" w14:textId="77777777" w:rsidR="00A87883" w:rsidRDefault="00A87883" w:rsidP="005A20E2">
    <w:pPr>
      <w:pStyle w:val="En-tte"/>
      <w:tabs>
        <w:tab w:val="clear" w:pos="9689"/>
        <w:tab w:val="right" w:pos="11057"/>
      </w:tabs>
      <w:ind w:left="-1134" w:right="-108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F"/>
    <w:multiLevelType w:val="singleLevel"/>
    <w:tmpl w:val="98A0C4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3"/>
    <w:multiLevelType w:val="singleLevel"/>
    <w:tmpl w:val="8E049D40"/>
    <w:lvl w:ilvl="0">
      <w:start w:val="1"/>
      <w:numFmt w:val="bullet"/>
      <w:pStyle w:val="Listepuces2"/>
      <w:lvlText w:val="o"/>
      <w:lvlJc w:val="left"/>
      <w:pPr>
        <w:ind w:left="720" w:hanging="360"/>
      </w:pPr>
      <w:rPr>
        <w:rFonts w:ascii="Courier New" w:hAnsi="Courier New" w:cs="Courier New" w:hint="default"/>
        <w:color w:val="107082" w:themeColor="accent2"/>
      </w:rPr>
    </w:lvl>
  </w:abstractNum>
  <w:abstractNum w:abstractNumId="2" w15:restartNumberingAfterBreak="0">
    <w:nsid w:val="FFFFFF88"/>
    <w:multiLevelType w:val="singleLevel"/>
    <w:tmpl w:val="A080F52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FFFFFF89"/>
    <w:multiLevelType w:val="singleLevel"/>
    <w:tmpl w:val="DA2A00F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0E91F2A"/>
    <w:multiLevelType w:val="hybridMultilevel"/>
    <w:tmpl w:val="6DC0BC34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10675B0"/>
    <w:multiLevelType w:val="hybridMultilevel"/>
    <w:tmpl w:val="442A5648"/>
    <w:lvl w:ilvl="0" w:tplc="A4946864">
      <w:start w:val="1"/>
      <w:numFmt w:val="bullet"/>
      <w:pStyle w:val="Pucedugraphique4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21B0354"/>
    <w:multiLevelType w:val="hybridMultilevel"/>
    <w:tmpl w:val="0464C5E2"/>
    <w:lvl w:ilvl="0" w:tplc="13A87BB0">
      <w:start w:val="1"/>
      <w:numFmt w:val="bullet"/>
      <w:pStyle w:val="Pucedugraphique3"/>
      <w:lvlText w:val=""/>
      <w:lvlJc w:val="left"/>
      <w:pPr>
        <w:ind w:left="720" w:hanging="360"/>
      </w:pPr>
      <w:rPr>
        <w:rFonts w:ascii="Symbol" w:hAnsi="Symbol" w:hint="default"/>
        <w:color w:val="EC7216" w:themeColor="accent6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2F059C5"/>
    <w:multiLevelType w:val="hybridMultilevel"/>
    <w:tmpl w:val="117894FC"/>
    <w:lvl w:ilvl="0" w:tplc="3060231A">
      <w:start w:val="1"/>
      <w:numFmt w:val="bullet"/>
      <w:pStyle w:val="Listepuces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3A86343"/>
    <w:multiLevelType w:val="hybridMultilevel"/>
    <w:tmpl w:val="DCAC3568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6533D15"/>
    <w:multiLevelType w:val="hybridMultilevel"/>
    <w:tmpl w:val="C234D8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0" w15:restartNumberingAfterBreak="0">
    <w:nsid w:val="09941A06"/>
    <w:multiLevelType w:val="hybridMultilevel"/>
    <w:tmpl w:val="3CB430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0AB62834"/>
    <w:multiLevelType w:val="hybridMultilevel"/>
    <w:tmpl w:val="C08C66B0"/>
    <w:lvl w:ilvl="0" w:tplc="CFD2494C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0566B04"/>
    <w:multiLevelType w:val="hybridMultilevel"/>
    <w:tmpl w:val="7E7A932C"/>
    <w:lvl w:ilvl="0" w:tplc="7B3058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21DA16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107082" w:themeColor="accent2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3920324"/>
    <w:multiLevelType w:val="hybridMultilevel"/>
    <w:tmpl w:val="6AF8351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4832639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A277AFC"/>
    <w:multiLevelType w:val="hybridMultilevel"/>
    <w:tmpl w:val="251E707C"/>
    <w:lvl w:ilvl="0" w:tplc="C7BC33B2">
      <w:start w:val="1"/>
      <w:numFmt w:val="bullet"/>
      <w:pStyle w:val="Pucedugraphique"/>
      <w:lvlText w:val=""/>
      <w:lvlJc w:val="left"/>
      <w:pPr>
        <w:ind w:left="720" w:hanging="360"/>
      </w:pPr>
      <w:rPr>
        <w:rFonts w:ascii="Symbol" w:hAnsi="Symbol" w:hint="default"/>
        <w:color w:val="054854" w:themeColor="accent3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EDB6146"/>
    <w:multiLevelType w:val="hybridMultilevel"/>
    <w:tmpl w:val="1DF0CA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27E706B"/>
    <w:multiLevelType w:val="hybridMultilevel"/>
    <w:tmpl w:val="5B02EE90"/>
    <w:lvl w:ilvl="0" w:tplc="0FCC745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4ED4650"/>
    <w:multiLevelType w:val="hybridMultilevel"/>
    <w:tmpl w:val="554EF64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7B872C6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9448EF"/>
    <w:multiLevelType w:val="hybridMultilevel"/>
    <w:tmpl w:val="A92A2166"/>
    <w:lvl w:ilvl="0" w:tplc="A4583C36">
      <w:start w:val="1"/>
      <w:numFmt w:val="bullet"/>
      <w:pStyle w:val="Pucedugraphique2"/>
      <w:lvlText w:val=""/>
      <w:lvlJc w:val="left"/>
      <w:pPr>
        <w:ind w:left="720" w:hanging="360"/>
      </w:pPr>
      <w:rPr>
        <w:rFonts w:ascii="Symbol" w:hAnsi="Symbol" w:hint="default"/>
        <w:color w:val="F99927" w:themeColor="accent5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DE867BE"/>
    <w:multiLevelType w:val="hybridMultilevel"/>
    <w:tmpl w:val="80663A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2E331351"/>
    <w:multiLevelType w:val="hybridMultilevel"/>
    <w:tmpl w:val="72966E82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1CF1929"/>
    <w:multiLevelType w:val="hybridMultilevel"/>
    <w:tmpl w:val="BB0440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21351B2"/>
    <w:multiLevelType w:val="hybridMultilevel"/>
    <w:tmpl w:val="C2A236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D344304">
      <w:start w:val="1"/>
      <w:numFmt w:val="bullet"/>
      <w:lvlText w:val="o"/>
      <w:lvlJc w:val="center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330B7AF6"/>
    <w:multiLevelType w:val="hybridMultilevel"/>
    <w:tmpl w:val="F46C53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3E6C7223"/>
    <w:multiLevelType w:val="hybridMultilevel"/>
    <w:tmpl w:val="D6FABF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F8F198D"/>
    <w:multiLevelType w:val="hybridMultilevel"/>
    <w:tmpl w:val="03680CDA"/>
    <w:lvl w:ilvl="0" w:tplc="8376AAF6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92013B8"/>
    <w:multiLevelType w:val="hybridMultilevel"/>
    <w:tmpl w:val="7BF042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4F425193"/>
    <w:multiLevelType w:val="hybridMultilevel"/>
    <w:tmpl w:val="2B4662AC"/>
    <w:lvl w:ilvl="0" w:tplc="F27AD300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28C1828"/>
    <w:multiLevelType w:val="hybridMultilevel"/>
    <w:tmpl w:val="45148FEC"/>
    <w:lvl w:ilvl="0" w:tplc="C9B6E9BC">
      <w:start w:val="1"/>
      <w:numFmt w:val="decimal"/>
      <w:pStyle w:val="Listenumros"/>
      <w:lvlText w:val="%1."/>
      <w:lvlJc w:val="left"/>
      <w:pPr>
        <w:ind w:left="720" w:hanging="360"/>
      </w:pPr>
      <w:rPr>
        <w:rFonts w:hint="default"/>
        <w:b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3F92F8B"/>
    <w:multiLevelType w:val="hybridMultilevel"/>
    <w:tmpl w:val="4552D1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5A2926AB"/>
    <w:multiLevelType w:val="hybridMultilevel"/>
    <w:tmpl w:val="74EAD57A"/>
    <w:lvl w:ilvl="0" w:tplc="21DA163A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B26156C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1D02171"/>
    <w:multiLevelType w:val="hybridMultilevel"/>
    <w:tmpl w:val="68700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6FE6E66"/>
    <w:multiLevelType w:val="hybridMultilevel"/>
    <w:tmpl w:val="040A30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7DB023C"/>
    <w:multiLevelType w:val="hybridMultilevel"/>
    <w:tmpl w:val="02829B4A"/>
    <w:lvl w:ilvl="0" w:tplc="CB6ECA12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1F4F44"/>
    <w:multiLevelType w:val="hybridMultilevel"/>
    <w:tmpl w:val="7F5EAAF0"/>
    <w:lvl w:ilvl="0" w:tplc="302A11E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961309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D101D07"/>
    <w:multiLevelType w:val="hybridMultilevel"/>
    <w:tmpl w:val="8F32FE54"/>
    <w:lvl w:ilvl="0" w:tplc="124C5DAE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9"/>
  </w:num>
  <w:num w:numId="2">
    <w:abstractNumId w:val="37"/>
  </w:num>
  <w:num w:numId="3">
    <w:abstractNumId w:val="19"/>
  </w:num>
  <w:num w:numId="4">
    <w:abstractNumId w:val="27"/>
  </w:num>
  <w:num w:numId="5">
    <w:abstractNumId w:val="14"/>
  </w:num>
  <w:num w:numId="6">
    <w:abstractNumId w:val="8"/>
  </w:num>
  <w:num w:numId="7">
    <w:abstractNumId w:val="36"/>
  </w:num>
  <w:num w:numId="8">
    <w:abstractNumId w:val="13"/>
  </w:num>
  <w:num w:numId="9">
    <w:abstractNumId w:val="38"/>
  </w:num>
  <w:num w:numId="10">
    <w:abstractNumId w:val="33"/>
  </w:num>
  <w:num w:numId="11">
    <w:abstractNumId w:val="4"/>
  </w:num>
  <w:num w:numId="12">
    <w:abstractNumId w:val="11"/>
  </w:num>
  <w:num w:numId="13">
    <w:abstractNumId w:val="16"/>
  </w:num>
  <w:num w:numId="14">
    <w:abstractNumId w:val="26"/>
  </w:num>
  <w:num w:numId="15">
    <w:abstractNumId w:val="22"/>
  </w:num>
  <w:num w:numId="16">
    <w:abstractNumId w:val="7"/>
  </w:num>
  <w:num w:numId="17">
    <w:abstractNumId w:val="28"/>
  </w:num>
  <w:num w:numId="18">
    <w:abstractNumId w:val="39"/>
  </w:num>
  <w:num w:numId="19">
    <w:abstractNumId w:val="10"/>
  </w:num>
  <w:num w:numId="20">
    <w:abstractNumId w:val="31"/>
  </w:num>
  <w:num w:numId="21">
    <w:abstractNumId w:val="12"/>
  </w:num>
  <w:num w:numId="22">
    <w:abstractNumId w:val="23"/>
  </w:num>
  <w:num w:numId="23">
    <w:abstractNumId w:val="25"/>
  </w:num>
  <w:num w:numId="24">
    <w:abstractNumId w:val="21"/>
  </w:num>
  <w:num w:numId="25">
    <w:abstractNumId w:val="24"/>
  </w:num>
  <w:num w:numId="26">
    <w:abstractNumId w:val="9"/>
  </w:num>
  <w:num w:numId="27">
    <w:abstractNumId w:val="34"/>
  </w:num>
  <w:num w:numId="28">
    <w:abstractNumId w:val="15"/>
  </w:num>
  <w:num w:numId="29">
    <w:abstractNumId w:val="6"/>
  </w:num>
  <w:num w:numId="30">
    <w:abstractNumId w:val="20"/>
  </w:num>
  <w:num w:numId="31">
    <w:abstractNumId w:val="5"/>
  </w:num>
  <w:num w:numId="32">
    <w:abstractNumId w:val="30"/>
  </w:num>
  <w:num w:numId="33">
    <w:abstractNumId w:val="32"/>
  </w:num>
  <w:num w:numId="34">
    <w:abstractNumId w:val="3"/>
  </w:num>
  <w:num w:numId="35">
    <w:abstractNumId w:val="1"/>
  </w:num>
  <w:num w:numId="36">
    <w:abstractNumId w:val="2"/>
  </w:num>
  <w:num w:numId="37">
    <w:abstractNumId w:val="0"/>
  </w:num>
  <w:num w:numId="38">
    <w:abstractNumId w:val="35"/>
  </w:num>
  <w:num w:numId="39">
    <w:abstractNumId w:val="18"/>
  </w:num>
  <w:num w:numId="40">
    <w:abstractNumId w:val="17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883"/>
    <w:rsid w:val="0000092E"/>
    <w:rsid w:val="000013FD"/>
    <w:rsid w:val="00003408"/>
    <w:rsid w:val="00012A83"/>
    <w:rsid w:val="00017C3C"/>
    <w:rsid w:val="00021F2E"/>
    <w:rsid w:val="000256BA"/>
    <w:rsid w:val="00026EAE"/>
    <w:rsid w:val="0003123C"/>
    <w:rsid w:val="00032A10"/>
    <w:rsid w:val="000430D0"/>
    <w:rsid w:val="00043FFE"/>
    <w:rsid w:val="00044074"/>
    <w:rsid w:val="0004430C"/>
    <w:rsid w:val="00051A24"/>
    <w:rsid w:val="000612A6"/>
    <w:rsid w:val="00066DE2"/>
    <w:rsid w:val="00076D4C"/>
    <w:rsid w:val="00077931"/>
    <w:rsid w:val="000811A0"/>
    <w:rsid w:val="00084E91"/>
    <w:rsid w:val="000900B6"/>
    <w:rsid w:val="00096BE1"/>
    <w:rsid w:val="000A649E"/>
    <w:rsid w:val="000A7626"/>
    <w:rsid w:val="000B1B5F"/>
    <w:rsid w:val="000B5DA2"/>
    <w:rsid w:val="000B6224"/>
    <w:rsid w:val="000C1C28"/>
    <w:rsid w:val="000C44CF"/>
    <w:rsid w:val="000C5872"/>
    <w:rsid w:val="000E0979"/>
    <w:rsid w:val="000E1544"/>
    <w:rsid w:val="00100314"/>
    <w:rsid w:val="001155CE"/>
    <w:rsid w:val="001225D9"/>
    <w:rsid w:val="00124370"/>
    <w:rsid w:val="001301B7"/>
    <w:rsid w:val="00160392"/>
    <w:rsid w:val="001A5429"/>
    <w:rsid w:val="001A7DF5"/>
    <w:rsid w:val="001D1C22"/>
    <w:rsid w:val="001D59C9"/>
    <w:rsid w:val="001E11F1"/>
    <w:rsid w:val="001E1270"/>
    <w:rsid w:val="001E1E58"/>
    <w:rsid w:val="00206719"/>
    <w:rsid w:val="00234FE7"/>
    <w:rsid w:val="00240312"/>
    <w:rsid w:val="00247B17"/>
    <w:rsid w:val="00252E4A"/>
    <w:rsid w:val="002642A8"/>
    <w:rsid w:val="002812DD"/>
    <w:rsid w:val="00297A6C"/>
    <w:rsid w:val="002A137B"/>
    <w:rsid w:val="002F49E0"/>
    <w:rsid w:val="0031130D"/>
    <w:rsid w:val="00314A6F"/>
    <w:rsid w:val="00334394"/>
    <w:rsid w:val="00347AF5"/>
    <w:rsid w:val="00360F98"/>
    <w:rsid w:val="00362478"/>
    <w:rsid w:val="00374421"/>
    <w:rsid w:val="003B5758"/>
    <w:rsid w:val="003D59A7"/>
    <w:rsid w:val="003E78A7"/>
    <w:rsid w:val="003F0361"/>
    <w:rsid w:val="003F0714"/>
    <w:rsid w:val="003F13B0"/>
    <w:rsid w:val="003F5F4A"/>
    <w:rsid w:val="004020D0"/>
    <w:rsid w:val="00403423"/>
    <w:rsid w:val="00423C21"/>
    <w:rsid w:val="004262DD"/>
    <w:rsid w:val="0042646F"/>
    <w:rsid w:val="00435096"/>
    <w:rsid w:val="004411FB"/>
    <w:rsid w:val="00443212"/>
    <w:rsid w:val="00446160"/>
    <w:rsid w:val="00493EC0"/>
    <w:rsid w:val="00495909"/>
    <w:rsid w:val="004B5251"/>
    <w:rsid w:val="004B5779"/>
    <w:rsid w:val="004C7B3E"/>
    <w:rsid w:val="004D038F"/>
    <w:rsid w:val="004D2C93"/>
    <w:rsid w:val="004E67B3"/>
    <w:rsid w:val="004F7DCD"/>
    <w:rsid w:val="00513832"/>
    <w:rsid w:val="00526C37"/>
    <w:rsid w:val="00533047"/>
    <w:rsid w:val="00552178"/>
    <w:rsid w:val="00577B45"/>
    <w:rsid w:val="005919AF"/>
    <w:rsid w:val="005A20E2"/>
    <w:rsid w:val="005B3466"/>
    <w:rsid w:val="005B6A1A"/>
    <w:rsid w:val="005D2146"/>
    <w:rsid w:val="005F6388"/>
    <w:rsid w:val="00615F25"/>
    <w:rsid w:val="00626FD8"/>
    <w:rsid w:val="006329E1"/>
    <w:rsid w:val="00633E73"/>
    <w:rsid w:val="0065229E"/>
    <w:rsid w:val="00655308"/>
    <w:rsid w:val="00661450"/>
    <w:rsid w:val="00664450"/>
    <w:rsid w:val="00682CAF"/>
    <w:rsid w:val="006936EB"/>
    <w:rsid w:val="00695777"/>
    <w:rsid w:val="006A359E"/>
    <w:rsid w:val="006B2383"/>
    <w:rsid w:val="006C07E8"/>
    <w:rsid w:val="006C0DC6"/>
    <w:rsid w:val="006C42CF"/>
    <w:rsid w:val="006D0144"/>
    <w:rsid w:val="006E3FC8"/>
    <w:rsid w:val="006F1C41"/>
    <w:rsid w:val="007157EF"/>
    <w:rsid w:val="00716C5C"/>
    <w:rsid w:val="0073193C"/>
    <w:rsid w:val="0073670F"/>
    <w:rsid w:val="00740FCE"/>
    <w:rsid w:val="00753E67"/>
    <w:rsid w:val="007920A2"/>
    <w:rsid w:val="007B17C4"/>
    <w:rsid w:val="007B1F5A"/>
    <w:rsid w:val="007B3AB6"/>
    <w:rsid w:val="007B5AFF"/>
    <w:rsid w:val="007C136F"/>
    <w:rsid w:val="007C5AF4"/>
    <w:rsid w:val="007D2C96"/>
    <w:rsid w:val="007D36E9"/>
    <w:rsid w:val="007D5767"/>
    <w:rsid w:val="007F793B"/>
    <w:rsid w:val="00813EC8"/>
    <w:rsid w:val="00817F8C"/>
    <w:rsid w:val="00825DC7"/>
    <w:rsid w:val="00826CE8"/>
    <w:rsid w:val="00831446"/>
    <w:rsid w:val="0083428B"/>
    <w:rsid w:val="008422E6"/>
    <w:rsid w:val="00863B11"/>
    <w:rsid w:val="00876F99"/>
    <w:rsid w:val="008820B3"/>
    <w:rsid w:val="00886169"/>
    <w:rsid w:val="0089181A"/>
    <w:rsid w:val="008965F6"/>
    <w:rsid w:val="008A2B5E"/>
    <w:rsid w:val="008B4BAD"/>
    <w:rsid w:val="008B7663"/>
    <w:rsid w:val="008D3386"/>
    <w:rsid w:val="008E2EB8"/>
    <w:rsid w:val="008E3A18"/>
    <w:rsid w:val="008F704C"/>
    <w:rsid w:val="0090206C"/>
    <w:rsid w:val="00902998"/>
    <w:rsid w:val="00912C1B"/>
    <w:rsid w:val="0092125E"/>
    <w:rsid w:val="00924319"/>
    <w:rsid w:val="009500FA"/>
    <w:rsid w:val="0095135C"/>
    <w:rsid w:val="00952A7A"/>
    <w:rsid w:val="00974BF8"/>
    <w:rsid w:val="00974DD3"/>
    <w:rsid w:val="009778A3"/>
    <w:rsid w:val="009A3B33"/>
    <w:rsid w:val="009A45A0"/>
    <w:rsid w:val="009B35B5"/>
    <w:rsid w:val="009B4773"/>
    <w:rsid w:val="009C4591"/>
    <w:rsid w:val="009D2556"/>
    <w:rsid w:val="009E3056"/>
    <w:rsid w:val="009F5B70"/>
    <w:rsid w:val="00A162A9"/>
    <w:rsid w:val="00A41799"/>
    <w:rsid w:val="00A630FD"/>
    <w:rsid w:val="00A74908"/>
    <w:rsid w:val="00A75609"/>
    <w:rsid w:val="00A87883"/>
    <w:rsid w:val="00A91213"/>
    <w:rsid w:val="00A960DC"/>
    <w:rsid w:val="00AA29B1"/>
    <w:rsid w:val="00AA66D7"/>
    <w:rsid w:val="00AC100C"/>
    <w:rsid w:val="00AC3653"/>
    <w:rsid w:val="00AC4859"/>
    <w:rsid w:val="00AE0241"/>
    <w:rsid w:val="00AE5008"/>
    <w:rsid w:val="00B26302"/>
    <w:rsid w:val="00B37B3B"/>
    <w:rsid w:val="00B44C47"/>
    <w:rsid w:val="00B57756"/>
    <w:rsid w:val="00B57F4F"/>
    <w:rsid w:val="00B74A29"/>
    <w:rsid w:val="00B7636D"/>
    <w:rsid w:val="00B80CF1"/>
    <w:rsid w:val="00B8715C"/>
    <w:rsid w:val="00BA2A38"/>
    <w:rsid w:val="00BA31C4"/>
    <w:rsid w:val="00BA3BEC"/>
    <w:rsid w:val="00BB02E6"/>
    <w:rsid w:val="00BD0C60"/>
    <w:rsid w:val="00BD6C7F"/>
    <w:rsid w:val="00C100B6"/>
    <w:rsid w:val="00C17BCF"/>
    <w:rsid w:val="00C3246A"/>
    <w:rsid w:val="00C46402"/>
    <w:rsid w:val="00C65564"/>
    <w:rsid w:val="00CA61D8"/>
    <w:rsid w:val="00CC2DA1"/>
    <w:rsid w:val="00CD1D98"/>
    <w:rsid w:val="00CF0586"/>
    <w:rsid w:val="00CF1267"/>
    <w:rsid w:val="00D02465"/>
    <w:rsid w:val="00D03990"/>
    <w:rsid w:val="00D13200"/>
    <w:rsid w:val="00D24B3C"/>
    <w:rsid w:val="00D26769"/>
    <w:rsid w:val="00D27AF8"/>
    <w:rsid w:val="00D33152"/>
    <w:rsid w:val="00D3476A"/>
    <w:rsid w:val="00D6543F"/>
    <w:rsid w:val="00D65AEA"/>
    <w:rsid w:val="00D74E0C"/>
    <w:rsid w:val="00D83966"/>
    <w:rsid w:val="00D86A0F"/>
    <w:rsid w:val="00D91D46"/>
    <w:rsid w:val="00D94688"/>
    <w:rsid w:val="00D96A64"/>
    <w:rsid w:val="00D96CD3"/>
    <w:rsid w:val="00DA1776"/>
    <w:rsid w:val="00DB4C65"/>
    <w:rsid w:val="00DB5A2E"/>
    <w:rsid w:val="00DC0528"/>
    <w:rsid w:val="00DC1104"/>
    <w:rsid w:val="00DC2470"/>
    <w:rsid w:val="00DC7466"/>
    <w:rsid w:val="00DC7E1C"/>
    <w:rsid w:val="00DE16D8"/>
    <w:rsid w:val="00DE4AC5"/>
    <w:rsid w:val="00DE65A2"/>
    <w:rsid w:val="00DF2DCC"/>
    <w:rsid w:val="00E00A57"/>
    <w:rsid w:val="00E01D0E"/>
    <w:rsid w:val="00E15D61"/>
    <w:rsid w:val="00E16215"/>
    <w:rsid w:val="00E20A15"/>
    <w:rsid w:val="00E237E8"/>
    <w:rsid w:val="00E31650"/>
    <w:rsid w:val="00E35169"/>
    <w:rsid w:val="00E53724"/>
    <w:rsid w:val="00E552C8"/>
    <w:rsid w:val="00E75006"/>
    <w:rsid w:val="00E84350"/>
    <w:rsid w:val="00E85863"/>
    <w:rsid w:val="00E862EA"/>
    <w:rsid w:val="00E91AE4"/>
    <w:rsid w:val="00E92F09"/>
    <w:rsid w:val="00EA0789"/>
    <w:rsid w:val="00EA431D"/>
    <w:rsid w:val="00EB35A3"/>
    <w:rsid w:val="00EC4BCD"/>
    <w:rsid w:val="00ED54F1"/>
    <w:rsid w:val="00EE3F75"/>
    <w:rsid w:val="00F24CB9"/>
    <w:rsid w:val="00F33F5E"/>
    <w:rsid w:val="00F379BC"/>
    <w:rsid w:val="00F6078E"/>
    <w:rsid w:val="00F60840"/>
    <w:rsid w:val="00F75B86"/>
    <w:rsid w:val="00F77933"/>
    <w:rsid w:val="00F8411A"/>
    <w:rsid w:val="00FC1405"/>
    <w:rsid w:val="00FF0913"/>
    <w:rsid w:val="00FF7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30F882F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2178"/>
    <w:pPr>
      <w:spacing w:before="120" w:after="120" w:line="240" w:lineRule="auto"/>
    </w:pPr>
    <w:rPr>
      <w:color w:val="595959" w:themeColor="text1" w:themeTint="A6"/>
      <w:sz w:val="23"/>
    </w:rPr>
  </w:style>
  <w:style w:type="paragraph" w:styleId="Titre1">
    <w:name w:val="heading 1"/>
    <w:basedOn w:val="Normal"/>
    <w:next w:val="Normal"/>
    <w:link w:val="Titre1Car"/>
    <w:uiPriority w:val="9"/>
    <w:qFormat/>
    <w:rsid w:val="00D02465"/>
    <w:pPr>
      <w:keepNext/>
      <w:keepLines/>
      <w:pageBreakBefore/>
      <w:pBdr>
        <w:bottom w:val="single" w:sz="24" w:space="4" w:color="F0CDA1" w:themeColor="accent1"/>
      </w:pBdr>
      <w:spacing w:after="400"/>
      <w:outlineLvl w:val="0"/>
    </w:pPr>
    <w:rPr>
      <w:rFonts w:asciiTheme="majorHAnsi" w:eastAsiaTheme="majorEastAsia" w:hAnsiTheme="majorHAnsi" w:cstheme="majorBidi"/>
      <w:b/>
      <w:caps/>
      <w:color w:val="107082" w:themeColor="accent2"/>
      <w:sz w:val="44"/>
      <w:szCs w:val="32"/>
    </w:rPr>
  </w:style>
  <w:style w:type="paragraph" w:styleId="Titre2">
    <w:name w:val="heading 2"/>
    <w:basedOn w:val="Normal"/>
    <w:next w:val="Normal"/>
    <w:link w:val="Titre2Car"/>
    <w:uiPriority w:val="9"/>
    <w:qFormat/>
    <w:rsid w:val="00664450"/>
    <w:pPr>
      <w:outlineLvl w:val="1"/>
    </w:pPr>
    <w:rPr>
      <w:rFonts w:asciiTheme="majorHAnsi" w:hAnsiTheme="majorHAnsi"/>
      <w:b/>
      <w:color w:val="D17406" w:themeColor="accent5" w:themeShade="BF"/>
      <w:sz w:val="40"/>
      <w:szCs w:val="36"/>
    </w:rPr>
  </w:style>
  <w:style w:type="paragraph" w:styleId="Titre3">
    <w:name w:val="heading 3"/>
    <w:basedOn w:val="Normal"/>
    <w:next w:val="Normal"/>
    <w:link w:val="Titre3Car"/>
    <w:uiPriority w:val="9"/>
    <w:semiHidden/>
    <w:qFormat/>
    <w:rsid w:val="001A54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AC6C1B" w:themeColor="accent1" w:themeShade="7F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qFormat/>
    <w:rsid w:val="001A54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E29E4A" w:themeColor="accent1" w:themeShade="BF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rsid w:val="005A20E2"/>
    <w:pPr>
      <w:tabs>
        <w:tab w:val="center" w:pos="4844"/>
        <w:tab w:val="right" w:pos="9689"/>
      </w:tabs>
      <w:spacing w:after="0"/>
    </w:pPr>
  </w:style>
  <w:style w:type="character" w:customStyle="1" w:styleId="En-tteCar">
    <w:name w:val="En-tête Car"/>
    <w:basedOn w:val="Policepardfaut"/>
    <w:link w:val="En-tte"/>
    <w:uiPriority w:val="99"/>
    <w:rsid w:val="00347AF5"/>
    <w:rPr>
      <w:color w:val="595959" w:themeColor="text1" w:themeTint="A6"/>
      <w:sz w:val="24"/>
    </w:rPr>
  </w:style>
  <w:style w:type="paragraph" w:styleId="Pieddepage">
    <w:name w:val="footer"/>
    <w:basedOn w:val="Normal"/>
    <w:link w:val="PieddepageCar"/>
    <w:uiPriority w:val="99"/>
    <w:rsid w:val="008E3A18"/>
    <w:pPr>
      <w:pBdr>
        <w:top w:val="single" w:sz="8" w:space="1" w:color="64B2C1" w:themeColor="background2"/>
      </w:pBdr>
      <w:spacing w:after="0"/>
    </w:pPr>
    <w:rPr>
      <w:sz w:val="18"/>
    </w:rPr>
  </w:style>
  <w:style w:type="character" w:customStyle="1" w:styleId="PieddepageCar">
    <w:name w:val="Pied de page Car"/>
    <w:basedOn w:val="Policepardfaut"/>
    <w:link w:val="Pieddepage"/>
    <w:uiPriority w:val="99"/>
    <w:rsid w:val="008E3A18"/>
    <w:rPr>
      <w:color w:val="595959" w:themeColor="text1" w:themeTint="A6"/>
      <w:sz w:val="18"/>
    </w:rPr>
  </w:style>
  <w:style w:type="character" w:styleId="Textedelespacerserv">
    <w:name w:val="Placeholder Text"/>
    <w:basedOn w:val="Policepardfaut"/>
    <w:uiPriority w:val="99"/>
    <w:semiHidden/>
    <w:rsid w:val="005A20E2"/>
    <w:rPr>
      <w:color w:val="808080"/>
    </w:rPr>
  </w:style>
  <w:style w:type="paragraph" w:styleId="Titre">
    <w:name w:val="Title"/>
    <w:basedOn w:val="Normal"/>
    <w:next w:val="Normal"/>
    <w:link w:val="TitreCar"/>
    <w:uiPriority w:val="10"/>
    <w:qFormat/>
    <w:rsid w:val="00A162A9"/>
    <w:pPr>
      <w:spacing w:after="0"/>
      <w:contextualSpacing/>
      <w:jc w:val="center"/>
    </w:pPr>
    <w:rPr>
      <w:rFonts w:asciiTheme="majorHAnsi" w:eastAsiaTheme="majorEastAsia" w:hAnsiTheme="majorHAnsi" w:cstheme="majorBidi"/>
      <w:b/>
      <w:caps/>
      <w:color w:val="FFFFFF" w:themeColor="background1"/>
      <w:spacing w:val="-10"/>
      <w:kern w:val="28"/>
      <w:sz w:val="9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A162A9"/>
    <w:rPr>
      <w:rFonts w:asciiTheme="majorHAnsi" w:eastAsiaTheme="majorEastAsia" w:hAnsiTheme="majorHAnsi" w:cstheme="majorBidi"/>
      <w:b/>
      <w:caps/>
      <w:color w:val="FFFFFF" w:themeColor="background1"/>
      <w:spacing w:val="-10"/>
      <w:kern w:val="28"/>
      <w:sz w:val="9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83966"/>
    <w:pPr>
      <w:numPr>
        <w:ilvl w:val="1"/>
      </w:numPr>
      <w:spacing w:after="0"/>
      <w:jc w:val="center"/>
    </w:pPr>
    <w:rPr>
      <w:rFonts w:eastAsiaTheme="minorEastAsia"/>
      <w:b/>
      <w:i/>
      <w:color w:val="107082" w:themeColor="accent2"/>
      <w:spacing w:val="15"/>
      <w:sz w:val="48"/>
    </w:rPr>
  </w:style>
  <w:style w:type="character" w:customStyle="1" w:styleId="Sous-titreCar">
    <w:name w:val="Sous-titre Car"/>
    <w:basedOn w:val="Policepardfaut"/>
    <w:link w:val="Sous-titre"/>
    <w:uiPriority w:val="11"/>
    <w:rsid w:val="00D83966"/>
    <w:rPr>
      <w:rFonts w:eastAsiaTheme="minorEastAsia"/>
      <w:b/>
      <w:i/>
      <w:color w:val="107082" w:themeColor="accent2"/>
      <w:spacing w:val="15"/>
      <w:sz w:val="48"/>
    </w:rPr>
  </w:style>
  <w:style w:type="character" w:customStyle="1" w:styleId="Titre1Car">
    <w:name w:val="Titre 1 Car"/>
    <w:basedOn w:val="Policepardfaut"/>
    <w:link w:val="Titre1"/>
    <w:uiPriority w:val="9"/>
    <w:rsid w:val="00D02465"/>
    <w:rPr>
      <w:rFonts w:asciiTheme="majorHAnsi" w:eastAsiaTheme="majorEastAsia" w:hAnsiTheme="majorHAnsi" w:cstheme="majorBidi"/>
      <w:b/>
      <w:caps/>
      <w:color w:val="107082" w:themeColor="accent2"/>
      <w:sz w:val="44"/>
      <w:szCs w:val="32"/>
    </w:rPr>
  </w:style>
  <w:style w:type="paragraph" w:customStyle="1" w:styleId="Pardfaut">
    <w:name w:val="Par défaut"/>
    <w:semiHidden/>
    <w:rsid w:val="005D214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3">
    <w:name w:val="A3"/>
    <w:uiPriority w:val="99"/>
    <w:semiHidden/>
    <w:rsid w:val="005D2146"/>
    <w:rPr>
      <w:i/>
      <w:iCs/>
      <w:color w:val="545758"/>
      <w:sz w:val="28"/>
      <w:szCs w:val="28"/>
    </w:rPr>
  </w:style>
  <w:style w:type="paragraph" w:styleId="Paragraphedeliste">
    <w:name w:val="List Paragraph"/>
    <w:basedOn w:val="Normal"/>
    <w:uiPriority w:val="34"/>
    <w:semiHidden/>
    <w:qFormat/>
    <w:rsid w:val="005D2146"/>
    <w:pPr>
      <w:ind w:left="720"/>
      <w:contextualSpacing/>
    </w:pPr>
  </w:style>
  <w:style w:type="character" w:styleId="Accentuationlgre">
    <w:name w:val="Subtle Emphasis"/>
    <w:uiPriority w:val="19"/>
    <w:qFormat/>
    <w:rsid w:val="00E85863"/>
    <w:rPr>
      <w:rFonts w:asciiTheme="majorHAnsi" w:hAnsiTheme="majorHAnsi"/>
      <w:b/>
      <w:i w:val="0"/>
      <w:color w:val="107082" w:themeColor="accent2"/>
      <w:sz w:val="28"/>
    </w:rPr>
  </w:style>
  <w:style w:type="character" w:styleId="Accentuation">
    <w:name w:val="Emphasis"/>
    <w:uiPriority w:val="20"/>
    <w:qFormat/>
    <w:rsid w:val="007D2C96"/>
    <w:rPr>
      <w:rFonts w:cstheme="minorHAnsi"/>
      <w:i/>
      <w:color w:val="262626" w:themeColor="text1" w:themeTint="D9"/>
    </w:rPr>
  </w:style>
  <w:style w:type="character" w:styleId="Accentuationintense">
    <w:name w:val="Intense Emphasis"/>
    <w:uiPriority w:val="21"/>
    <w:semiHidden/>
    <w:qFormat/>
    <w:rsid w:val="00AE0241"/>
    <w:rPr>
      <w:color w:val="595959" w:themeColor="text1" w:themeTint="A6"/>
      <w:sz w:val="20"/>
    </w:rPr>
  </w:style>
  <w:style w:type="table" w:styleId="Grilledutableau">
    <w:name w:val="Table Grid"/>
    <w:basedOn w:val="TableauNormal"/>
    <w:uiPriority w:val="39"/>
    <w:rsid w:val="000779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533047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33047"/>
    <w:rPr>
      <w:rFonts w:ascii="Segoe UI" w:hAnsi="Segoe UI" w:cs="Segoe UI"/>
      <w:i/>
      <w:color w:val="595959" w:themeColor="text1" w:themeTint="A6"/>
      <w:sz w:val="18"/>
      <w:szCs w:val="18"/>
    </w:rPr>
  </w:style>
  <w:style w:type="character" w:customStyle="1" w:styleId="Titre2Car">
    <w:name w:val="Titre 2 Car"/>
    <w:basedOn w:val="Policepardfaut"/>
    <w:link w:val="Titre2"/>
    <w:uiPriority w:val="9"/>
    <w:rsid w:val="00664450"/>
    <w:rPr>
      <w:rFonts w:asciiTheme="majorHAnsi" w:hAnsiTheme="majorHAnsi"/>
      <w:b/>
      <w:color w:val="D17406" w:themeColor="accent5" w:themeShade="BF"/>
      <w:sz w:val="40"/>
      <w:szCs w:val="36"/>
    </w:rPr>
  </w:style>
  <w:style w:type="character" w:customStyle="1" w:styleId="Titre3Car">
    <w:name w:val="Titre 3 Car"/>
    <w:basedOn w:val="Policepardfaut"/>
    <w:link w:val="Titre3"/>
    <w:uiPriority w:val="9"/>
    <w:semiHidden/>
    <w:rsid w:val="00347AF5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347AF5"/>
    <w:rPr>
      <w:rFonts w:asciiTheme="majorHAnsi" w:eastAsiaTheme="majorEastAsia" w:hAnsiTheme="majorHAnsi" w:cstheme="majorBidi"/>
      <w:i/>
      <w:iCs/>
      <w:color w:val="E29E4A" w:themeColor="accent1" w:themeShade="BF"/>
      <w:sz w:val="24"/>
    </w:rPr>
  </w:style>
  <w:style w:type="paragraph" w:styleId="En-ttedetabledesmatires">
    <w:name w:val="TOC Heading"/>
    <w:basedOn w:val="Normal"/>
    <w:next w:val="Normal"/>
    <w:uiPriority w:val="39"/>
    <w:qFormat/>
    <w:rsid w:val="00D94688"/>
    <w:pPr>
      <w:pBdr>
        <w:bottom w:val="single" w:sz="24" w:space="1" w:color="F0CDA1" w:themeColor="accent1"/>
      </w:pBdr>
    </w:pPr>
    <w:rPr>
      <w:rFonts w:asciiTheme="majorHAnsi" w:hAnsiTheme="majorHAnsi"/>
      <w:b/>
      <w:color w:val="107082" w:themeColor="accent2"/>
      <w:sz w:val="40"/>
    </w:rPr>
  </w:style>
  <w:style w:type="paragraph" w:styleId="TM1">
    <w:name w:val="toc 1"/>
    <w:basedOn w:val="Normal"/>
    <w:next w:val="Normal"/>
    <w:autoRedefine/>
    <w:uiPriority w:val="39"/>
    <w:rsid w:val="001E1E58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1E1E58"/>
    <w:rPr>
      <w:color w:val="000000" w:themeColor="hyperlink"/>
      <w:u w:val="single"/>
    </w:rPr>
  </w:style>
  <w:style w:type="paragraph" w:styleId="TM2">
    <w:name w:val="toc 2"/>
    <w:basedOn w:val="Normal"/>
    <w:next w:val="Normal"/>
    <w:autoRedefine/>
    <w:uiPriority w:val="39"/>
    <w:rsid w:val="00D94688"/>
    <w:pPr>
      <w:tabs>
        <w:tab w:val="right" w:leader="dot" w:pos="5256"/>
      </w:tabs>
      <w:spacing w:after="100"/>
      <w:ind w:left="360"/>
    </w:pPr>
  </w:style>
  <w:style w:type="character" w:styleId="Marquedecommentaire">
    <w:name w:val="annotation reference"/>
    <w:basedOn w:val="Policepardfaut"/>
    <w:uiPriority w:val="99"/>
    <w:semiHidden/>
    <w:unhideWhenUsed/>
    <w:rsid w:val="007C136F"/>
    <w:rPr>
      <w:sz w:val="16"/>
      <w:szCs w:val="16"/>
    </w:rPr>
  </w:style>
  <w:style w:type="paragraph" w:styleId="Sansinterligne">
    <w:name w:val="No Spacing"/>
    <w:uiPriority w:val="1"/>
    <w:semiHidden/>
    <w:qFormat/>
    <w:rsid w:val="009B35B5"/>
    <w:pPr>
      <w:spacing w:after="0" w:line="240" w:lineRule="auto"/>
    </w:pPr>
    <w:rPr>
      <w:i/>
      <w:color w:val="595959" w:themeColor="text1" w:themeTint="A6"/>
      <w:sz w:val="24"/>
    </w:rPr>
  </w:style>
  <w:style w:type="paragraph" w:styleId="Listepuces">
    <w:name w:val="List Bullet"/>
    <w:basedOn w:val="Normal"/>
    <w:uiPriority w:val="99"/>
    <w:rsid w:val="0003123C"/>
    <w:pPr>
      <w:numPr>
        <w:numId w:val="16"/>
      </w:numPr>
      <w:spacing w:before="0" w:after="200" w:line="276" w:lineRule="auto"/>
      <w:ind w:left="340" w:hanging="340"/>
    </w:pPr>
  </w:style>
  <w:style w:type="paragraph" w:styleId="Listenumros">
    <w:name w:val="List Number"/>
    <w:basedOn w:val="Normal"/>
    <w:uiPriority w:val="99"/>
    <w:rsid w:val="0003123C"/>
    <w:pPr>
      <w:numPr>
        <w:numId w:val="32"/>
      </w:numPr>
      <w:spacing w:before="0" w:after="200" w:line="276" w:lineRule="auto"/>
      <w:ind w:left="340" w:hanging="340"/>
    </w:pPr>
  </w:style>
  <w:style w:type="character" w:styleId="lev">
    <w:name w:val="Strong"/>
    <w:basedOn w:val="Policepardfaut"/>
    <w:uiPriority w:val="22"/>
    <w:semiHidden/>
    <w:qFormat/>
    <w:rsid w:val="00BA31C4"/>
    <w:rPr>
      <w:b/>
      <w:bCs/>
    </w:rPr>
  </w:style>
  <w:style w:type="character" w:customStyle="1" w:styleId="Gras">
    <w:name w:val="Gras"/>
    <w:uiPriority w:val="1"/>
    <w:qFormat/>
    <w:rsid w:val="00BA31C4"/>
    <w:rPr>
      <w:b/>
      <w:bCs/>
    </w:rPr>
  </w:style>
  <w:style w:type="paragraph" w:styleId="Listepuces2">
    <w:name w:val="List Bullet 2"/>
    <w:basedOn w:val="Normal"/>
    <w:uiPriority w:val="99"/>
    <w:rsid w:val="00D27AF8"/>
    <w:pPr>
      <w:numPr>
        <w:numId w:val="35"/>
      </w:numPr>
      <w:spacing w:before="0"/>
    </w:pPr>
  </w:style>
  <w:style w:type="paragraph" w:customStyle="1" w:styleId="Titredugraphique1">
    <w:name w:val="Titre du graphique 1"/>
    <w:basedOn w:val="Normal"/>
    <w:qFormat/>
    <w:rsid w:val="008965F6"/>
    <w:pPr>
      <w:spacing w:after="60"/>
    </w:pPr>
    <w:rPr>
      <w:b/>
      <w:color w:val="054854" w:themeColor="accent3"/>
    </w:rPr>
  </w:style>
  <w:style w:type="paragraph" w:customStyle="1" w:styleId="Titredugraphique2">
    <w:name w:val="Titre du graphique 2"/>
    <w:basedOn w:val="Normal"/>
    <w:qFormat/>
    <w:rsid w:val="00664450"/>
    <w:pPr>
      <w:spacing w:after="60"/>
    </w:pPr>
    <w:rPr>
      <w:b/>
      <w:color w:val="F99927" w:themeColor="accent5"/>
    </w:rPr>
  </w:style>
  <w:style w:type="paragraph" w:customStyle="1" w:styleId="Titredugraphique3">
    <w:name w:val="Titre du graphique 3"/>
    <w:basedOn w:val="Normal"/>
    <w:qFormat/>
    <w:rsid w:val="00664450"/>
    <w:pPr>
      <w:spacing w:after="60"/>
    </w:pPr>
    <w:rPr>
      <w:b/>
      <w:color w:val="EC7216" w:themeColor="accent6"/>
    </w:rPr>
  </w:style>
  <w:style w:type="paragraph" w:customStyle="1" w:styleId="Titredugraphique4">
    <w:name w:val="Titre du graphique 4"/>
    <w:basedOn w:val="Normal"/>
    <w:qFormat/>
    <w:rsid w:val="008965F6"/>
    <w:pPr>
      <w:spacing w:after="60"/>
    </w:pPr>
    <w:rPr>
      <w:b/>
      <w:color w:val="107082" w:themeColor="accent2"/>
    </w:rPr>
  </w:style>
  <w:style w:type="paragraph" w:customStyle="1" w:styleId="Pucedugraphique">
    <w:name w:val="Puce du graphique"/>
    <w:basedOn w:val="Normal"/>
    <w:qFormat/>
    <w:rsid w:val="008965F6"/>
    <w:pPr>
      <w:numPr>
        <w:numId w:val="28"/>
      </w:numPr>
      <w:spacing w:before="0" w:after="0" w:line="216" w:lineRule="auto"/>
      <w:ind w:left="284" w:hanging="284"/>
    </w:pPr>
    <w:rPr>
      <w:sz w:val="20"/>
    </w:rPr>
  </w:style>
  <w:style w:type="paragraph" w:customStyle="1" w:styleId="Pucedugraphique2">
    <w:name w:val="Puce du graphique 2"/>
    <w:basedOn w:val="Normal"/>
    <w:qFormat/>
    <w:rsid w:val="008965F6"/>
    <w:pPr>
      <w:numPr>
        <w:numId w:val="30"/>
      </w:numPr>
      <w:spacing w:before="0" w:after="0" w:line="216" w:lineRule="auto"/>
      <w:ind w:left="284" w:hanging="284"/>
    </w:pPr>
    <w:rPr>
      <w:sz w:val="20"/>
    </w:rPr>
  </w:style>
  <w:style w:type="paragraph" w:customStyle="1" w:styleId="Pucedugraphique3">
    <w:name w:val="Puce du graphique 3"/>
    <w:basedOn w:val="Normal"/>
    <w:qFormat/>
    <w:rsid w:val="008965F6"/>
    <w:pPr>
      <w:numPr>
        <w:numId w:val="29"/>
      </w:numPr>
      <w:spacing w:before="0" w:after="0" w:line="216" w:lineRule="auto"/>
      <w:ind w:left="284" w:hanging="284"/>
    </w:pPr>
    <w:rPr>
      <w:sz w:val="20"/>
    </w:rPr>
  </w:style>
  <w:style w:type="paragraph" w:customStyle="1" w:styleId="Pucedugraphique4">
    <w:name w:val="Puce du graphique 4"/>
    <w:basedOn w:val="Normal"/>
    <w:qFormat/>
    <w:rsid w:val="008965F6"/>
    <w:pPr>
      <w:numPr>
        <w:numId w:val="31"/>
      </w:numPr>
      <w:spacing w:before="0" w:after="0"/>
      <w:ind w:left="284" w:hanging="284"/>
    </w:pPr>
    <w:rPr>
      <w:sz w:val="20"/>
    </w:rPr>
  </w:style>
  <w:style w:type="paragraph" w:customStyle="1" w:styleId="Textedetableaugrandetaille">
    <w:name w:val="Texte de tableau grande taille"/>
    <w:basedOn w:val="Normal"/>
    <w:qFormat/>
    <w:rsid w:val="00BA3BEC"/>
    <w:pPr>
      <w:spacing w:before="0" w:after="0"/>
    </w:pPr>
    <w:rPr>
      <w:color w:val="0D0D0D" w:themeColor="text1" w:themeTint="F2"/>
      <w:sz w:val="17"/>
    </w:rPr>
  </w:style>
  <w:style w:type="paragraph" w:customStyle="1" w:styleId="Titresdetableau">
    <w:name w:val="Titres de tableau"/>
    <w:basedOn w:val="Normal"/>
    <w:qFormat/>
    <w:rsid w:val="00A162A9"/>
    <w:pPr>
      <w:spacing w:before="0" w:after="0" w:line="216" w:lineRule="auto"/>
      <w:ind w:left="85"/>
    </w:pPr>
    <w:rPr>
      <w:b/>
      <w:caps/>
      <w:color w:val="FFFFFF" w:themeColor="background1"/>
      <w:sz w:val="18"/>
      <w:szCs w:val="18"/>
    </w:rPr>
  </w:style>
  <w:style w:type="character" w:styleId="Numrodepage">
    <w:name w:val="page number"/>
    <w:basedOn w:val="Policepardfaut"/>
    <w:uiPriority w:val="99"/>
    <w:rsid w:val="00096BE1"/>
    <w:rPr>
      <w:color w:val="auto"/>
      <w:sz w:val="18"/>
      <w:bdr w:val="none" w:sz="0" w:space="0" w:color="auto"/>
    </w:rPr>
  </w:style>
  <w:style w:type="paragraph" w:customStyle="1" w:styleId="BFCA0A1E5B7C45FD8AB3FCFEF1888918">
    <w:name w:val="BFCA0A1E5B7C45FD8AB3FCFEF1888918"/>
    <w:rsid w:val="00661450"/>
    <w:rPr>
      <w:rFonts w:eastAsiaTheme="minorEastAsia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18" Type="http://schemas.openxmlformats.org/officeDocument/2006/relationships/header" Target="header4.xml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3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footer" Target="footer4.xml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20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footer" Target="footer3.xml"/><Relationship Id="rId23" Type="http://schemas.openxmlformats.org/officeDocument/2006/relationships/footer" Target="footer6.xml"/><Relationship Id="rId10" Type="http://schemas.openxmlformats.org/officeDocument/2006/relationships/endnotes" Target="endnotes.xml"/><Relationship Id="rId19" Type="http://schemas.openxmlformats.org/officeDocument/2006/relationships/footer" Target="footer5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Oonna\AppData\Roaming\Microsoft\Templates\Projet%20d&#8217;entreprise%20de%20services%20professionnel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422521E5548A427C9D63B833AC10A12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1D090DE-329B-4A68-A8AB-92ABCF8CD2D3}"/>
      </w:docPartPr>
      <w:docPartBody>
        <w:p w:rsidR="00000000" w:rsidRDefault="007909B1">
          <w:pPr>
            <w:pStyle w:val="422521E5548A427C9D63B833AC10A125"/>
          </w:pPr>
          <w:r w:rsidRPr="00F6078E">
            <w:rPr>
              <w:noProof/>
              <w:lang w:bidi="fr-FR"/>
            </w:rPr>
            <w:t>ASSURANCE</w:t>
          </w:r>
        </w:p>
      </w:docPartBody>
    </w:docPart>
    <w:docPart>
      <w:docPartPr>
        <w:name w:val="A328AFD1E7424019AFF49C03EAD50EB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E59C9B3-5839-4F55-AF72-FCDB45B1378F}"/>
      </w:docPartPr>
      <w:docPartBody>
        <w:p w:rsidR="00000000" w:rsidRDefault="007909B1">
          <w:pPr>
            <w:pStyle w:val="A328AFD1E7424019AFF49C03EAD50EBA"/>
          </w:pPr>
          <w:r w:rsidRPr="00F6078E">
            <w:rPr>
              <w:noProof/>
              <w:lang w:bidi="fr-FR"/>
            </w:rPr>
            <w:t>Introduction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ill Sans MT">
    <w:charset w:val="00"/>
    <w:family w:val="swiss"/>
    <w:pitch w:val="variable"/>
    <w:sig w:usb0="00000003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3"/>
    <w:multiLevelType w:val="singleLevel"/>
    <w:tmpl w:val="8E049D40"/>
    <w:lvl w:ilvl="0">
      <w:start w:val="1"/>
      <w:numFmt w:val="bullet"/>
      <w:pStyle w:val="Listepuces2"/>
      <w:lvlText w:val="o"/>
      <w:lvlJc w:val="left"/>
      <w:pPr>
        <w:ind w:left="720" w:hanging="360"/>
      </w:pPr>
      <w:rPr>
        <w:rFonts w:ascii="Courier New" w:hAnsi="Courier New" w:cs="Courier New" w:hint="default"/>
        <w:color w:val="ED7D31" w:themeColor="accent2"/>
      </w:rPr>
    </w:lvl>
  </w:abstractNum>
  <w:abstractNum w:abstractNumId="1" w15:restartNumberingAfterBreak="0">
    <w:nsid w:val="02F059C5"/>
    <w:multiLevelType w:val="hybridMultilevel"/>
    <w:tmpl w:val="117894FC"/>
    <w:lvl w:ilvl="0" w:tplc="3060231A">
      <w:start w:val="1"/>
      <w:numFmt w:val="bullet"/>
      <w:pStyle w:val="Listepuces"/>
      <w:lvlText w:val=""/>
      <w:lvlJc w:val="left"/>
      <w:pPr>
        <w:ind w:left="720" w:hanging="360"/>
      </w:pPr>
      <w:rPr>
        <w:rFonts w:ascii="Symbol" w:hAnsi="Symbol" w:hint="default"/>
        <w:color w:val="ED7D31" w:themeColor="accent2"/>
        <w:u w:color="4472C4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8C1828"/>
    <w:multiLevelType w:val="hybridMultilevel"/>
    <w:tmpl w:val="45148FEC"/>
    <w:lvl w:ilvl="0" w:tplc="C9B6E9BC">
      <w:start w:val="1"/>
      <w:numFmt w:val="decimal"/>
      <w:pStyle w:val="Listenumros"/>
      <w:lvlText w:val="%1."/>
      <w:lvlJc w:val="left"/>
      <w:pPr>
        <w:ind w:left="720" w:hanging="360"/>
      </w:pPr>
      <w:rPr>
        <w:rFonts w:hint="default"/>
        <w:b/>
        <w:color w:val="ED7D31" w:themeColor="accent2"/>
        <w:u w:color="4472C4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9B1"/>
    <w:rsid w:val="00790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422521E5548A427C9D63B833AC10A125">
    <w:name w:val="422521E5548A427C9D63B833AC10A125"/>
  </w:style>
  <w:style w:type="paragraph" w:customStyle="1" w:styleId="A328AFD1E7424019AFF49C03EAD50EBA">
    <w:name w:val="A328AFD1E7424019AFF49C03EAD50EBA"/>
  </w:style>
  <w:style w:type="paragraph" w:customStyle="1" w:styleId="36C817B71F8F430F87A96FA62172A1D7">
    <w:name w:val="36C817B71F8F430F87A96FA62172A1D7"/>
  </w:style>
  <w:style w:type="paragraph" w:styleId="Listepuces">
    <w:name w:val="List Bullet"/>
    <w:basedOn w:val="Normal"/>
    <w:uiPriority w:val="99"/>
    <w:pPr>
      <w:numPr>
        <w:numId w:val="1"/>
      </w:numPr>
      <w:spacing w:after="200" w:line="276" w:lineRule="auto"/>
      <w:ind w:left="340" w:hanging="340"/>
    </w:pPr>
    <w:rPr>
      <w:rFonts w:eastAsiaTheme="minorHAnsi"/>
      <w:color w:val="595959" w:themeColor="text1" w:themeTint="A6"/>
      <w:sz w:val="23"/>
      <w:lang w:eastAsia="en-US"/>
    </w:rPr>
  </w:style>
  <w:style w:type="paragraph" w:customStyle="1" w:styleId="36AB0F83A76248059D89C98346F4514C">
    <w:name w:val="36AB0F83A76248059D89C98346F4514C"/>
  </w:style>
  <w:style w:type="paragraph" w:customStyle="1" w:styleId="D7095585BB7C4E4F9B3BDF42D47A669A">
    <w:name w:val="D7095585BB7C4E4F9B3BDF42D47A669A"/>
  </w:style>
  <w:style w:type="paragraph" w:customStyle="1" w:styleId="552FAFBC6D944183B0F258A66180E7C7">
    <w:name w:val="552FAFBC6D944183B0F258A66180E7C7"/>
  </w:style>
  <w:style w:type="paragraph" w:styleId="Listenumros">
    <w:name w:val="List Number"/>
    <w:basedOn w:val="Normal"/>
    <w:uiPriority w:val="99"/>
    <w:rsid w:val="007909B1"/>
    <w:pPr>
      <w:numPr>
        <w:numId w:val="2"/>
      </w:numPr>
      <w:spacing w:after="200" w:line="276" w:lineRule="auto"/>
      <w:ind w:left="340" w:hanging="340"/>
    </w:pPr>
    <w:rPr>
      <w:rFonts w:eastAsiaTheme="minorHAnsi"/>
      <w:color w:val="595959" w:themeColor="text1" w:themeTint="A6"/>
      <w:sz w:val="23"/>
      <w:lang w:eastAsia="en-US"/>
    </w:rPr>
  </w:style>
  <w:style w:type="paragraph" w:customStyle="1" w:styleId="4DE10174B81E489CB98640AAE8318BA9">
    <w:name w:val="4DE10174B81E489CB98640AAE8318BA9"/>
  </w:style>
  <w:style w:type="paragraph" w:customStyle="1" w:styleId="E779D137BB7041AA8AEAB26F7A5ABB75">
    <w:name w:val="E779D137BB7041AA8AEAB26F7A5ABB75"/>
  </w:style>
  <w:style w:type="paragraph" w:customStyle="1" w:styleId="61F091DC980E4784A297B3729FD941B5">
    <w:name w:val="61F091DC980E4784A297B3729FD941B5"/>
  </w:style>
  <w:style w:type="paragraph" w:customStyle="1" w:styleId="C3767851B86242FEAD889512C486EA2E">
    <w:name w:val="C3767851B86242FEAD889512C486EA2E"/>
  </w:style>
  <w:style w:type="paragraph" w:customStyle="1" w:styleId="2CAB178C56D2493C916B3896CE2A1E10">
    <w:name w:val="2CAB178C56D2493C916B3896CE2A1E10"/>
  </w:style>
  <w:style w:type="paragraph" w:customStyle="1" w:styleId="D135D505192042B18CCC500ACCCBA13E">
    <w:name w:val="D135D505192042B18CCC500ACCCBA13E"/>
  </w:style>
  <w:style w:type="paragraph" w:customStyle="1" w:styleId="591EFC449097420ABDB261F4EEECDF9D">
    <w:name w:val="591EFC449097420ABDB261F4EEECDF9D"/>
  </w:style>
  <w:style w:type="paragraph" w:customStyle="1" w:styleId="70808DEE52034D8AAF4FE287EA964D8B">
    <w:name w:val="70808DEE52034D8AAF4FE287EA964D8B"/>
  </w:style>
  <w:style w:type="paragraph" w:customStyle="1" w:styleId="B20871C7B9534E45A3FEB1E06FD06683">
    <w:name w:val="B20871C7B9534E45A3FEB1E06FD06683"/>
  </w:style>
  <w:style w:type="paragraph" w:customStyle="1" w:styleId="FA0C6869735943A3873AF53E16633608">
    <w:name w:val="FA0C6869735943A3873AF53E16633608"/>
  </w:style>
  <w:style w:type="paragraph" w:customStyle="1" w:styleId="8682B4AF09AE4FF38AFCBC3B3EECD0DD">
    <w:name w:val="8682B4AF09AE4FF38AFCBC3B3EECD0DD"/>
  </w:style>
  <w:style w:type="paragraph" w:customStyle="1" w:styleId="A02830A408404B63A73058504BE44312">
    <w:name w:val="A02830A408404B63A73058504BE44312"/>
  </w:style>
  <w:style w:type="paragraph" w:customStyle="1" w:styleId="8ACB8B8D2F4440DAA3B5E074B0666A6F">
    <w:name w:val="8ACB8B8D2F4440DAA3B5E074B0666A6F"/>
  </w:style>
  <w:style w:type="paragraph" w:customStyle="1" w:styleId="0B4DA291B017437B8C3BCEA7ACBC600C">
    <w:name w:val="0B4DA291B017437B8C3BCEA7ACBC600C"/>
  </w:style>
  <w:style w:type="paragraph" w:customStyle="1" w:styleId="857006E13EA74C7EA4E5981F42B8868A">
    <w:name w:val="857006E13EA74C7EA4E5981F42B8868A"/>
  </w:style>
  <w:style w:type="paragraph" w:customStyle="1" w:styleId="9EAD110A08644D12A885AC5133042D9E">
    <w:name w:val="9EAD110A08644D12A885AC5133042D9E"/>
  </w:style>
  <w:style w:type="paragraph" w:customStyle="1" w:styleId="DC993D3691AC4D56A032307ECCA972BD">
    <w:name w:val="DC993D3691AC4D56A032307ECCA972BD"/>
  </w:style>
  <w:style w:type="paragraph" w:customStyle="1" w:styleId="AF5F38C5F245418CA6303B7FD816DACC">
    <w:name w:val="AF5F38C5F245418CA6303B7FD816DACC"/>
  </w:style>
  <w:style w:type="paragraph" w:customStyle="1" w:styleId="2CD64A1D5ED64099AF41395ABCEEEA5B">
    <w:name w:val="2CD64A1D5ED64099AF41395ABCEEEA5B"/>
  </w:style>
  <w:style w:type="paragraph" w:customStyle="1" w:styleId="70C7F196BE00492BB48C3FB62B1A7A0A">
    <w:name w:val="70C7F196BE00492BB48C3FB62B1A7A0A"/>
  </w:style>
  <w:style w:type="paragraph" w:customStyle="1" w:styleId="12A624ABF77D470EA2DC09068A192FEE">
    <w:name w:val="12A624ABF77D470EA2DC09068A192FEE"/>
  </w:style>
  <w:style w:type="paragraph" w:customStyle="1" w:styleId="74EEE0D057674D93B8CB16C7F7C29FD1">
    <w:name w:val="74EEE0D057674D93B8CB16C7F7C29FD1"/>
  </w:style>
  <w:style w:type="paragraph" w:customStyle="1" w:styleId="1620EE46CF264558BA23977B164B2F32">
    <w:name w:val="1620EE46CF264558BA23977B164B2F32"/>
  </w:style>
  <w:style w:type="paragraph" w:customStyle="1" w:styleId="2C04731BBB874FE29F781C047771D971">
    <w:name w:val="2C04731BBB874FE29F781C047771D971"/>
  </w:style>
  <w:style w:type="paragraph" w:customStyle="1" w:styleId="BFCA0A1E5B7C45FD8AB3FCFEF1888918">
    <w:name w:val="BFCA0A1E5B7C45FD8AB3FCFEF1888918"/>
  </w:style>
  <w:style w:type="paragraph" w:customStyle="1" w:styleId="F102DDE3DD2D44129CBD941206AF5382">
    <w:name w:val="F102DDE3DD2D44129CBD941206AF5382"/>
  </w:style>
  <w:style w:type="paragraph" w:customStyle="1" w:styleId="07FEDE9A00D94BD983E3F037829AC220">
    <w:name w:val="07FEDE9A00D94BD983E3F037829AC220"/>
  </w:style>
  <w:style w:type="paragraph" w:customStyle="1" w:styleId="078DDBF6079147659DEF2BDB6940146C">
    <w:name w:val="078DDBF6079147659DEF2BDB6940146C"/>
  </w:style>
  <w:style w:type="paragraph" w:customStyle="1" w:styleId="E2A46275F7AC4CC299436AB4E8A72BF8">
    <w:name w:val="E2A46275F7AC4CC299436AB4E8A72BF8"/>
  </w:style>
  <w:style w:type="paragraph" w:customStyle="1" w:styleId="10F0D571A39A46109B04F2EDF8909B45">
    <w:name w:val="10F0D571A39A46109B04F2EDF8909B45"/>
  </w:style>
  <w:style w:type="paragraph" w:customStyle="1" w:styleId="C97B60FFADEB4231B4371C58BC39E93D">
    <w:name w:val="C97B60FFADEB4231B4371C58BC39E93D"/>
  </w:style>
  <w:style w:type="paragraph" w:customStyle="1" w:styleId="E2A174A559C54A1B87EA47749AE9ADBC">
    <w:name w:val="E2A174A559C54A1B87EA47749AE9ADBC"/>
  </w:style>
  <w:style w:type="paragraph" w:customStyle="1" w:styleId="C6D519144ADF440C9D85A162DCE590E5">
    <w:name w:val="C6D519144ADF440C9D85A162DCE590E5"/>
  </w:style>
  <w:style w:type="paragraph" w:customStyle="1" w:styleId="B7C1BB1ABDD3405A960807F6365B8E31">
    <w:name w:val="B7C1BB1ABDD3405A960807F6365B8E31"/>
  </w:style>
  <w:style w:type="paragraph" w:customStyle="1" w:styleId="A62D4416DF5947E6A072FCAF0C988438">
    <w:name w:val="A62D4416DF5947E6A072FCAF0C988438"/>
  </w:style>
  <w:style w:type="paragraph" w:customStyle="1" w:styleId="1F81ADC38B5E4F6EB3F4FA80B3CC2158">
    <w:name w:val="1F81ADC38B5E4F6EB3F4FA80B3CC2158"/>
  </w:style>
  <w:style w:type="paragraph" w:customStyle="1" w:styleId="6DCFD18E6B854D518318C94DE4C30665">
    <w:name w:val="6DCFD18E6B854D518318C94DE4C30665"/>
  </w:style>
  <w:style w:type="paragraph" w:customStyle="1" w:styleId="A82F93DEBA074FB6B900334C578D99CE">
    <w:name w:val="A82F93DEBA074FB6B900334C578D99CE"/>
  </w:style>
  <w:style w:type="paragraph" w:customStyle="1" w:styleId="CDECD4EC4204420BAC24747BE1932532">
    <w:name w:val="CDECD4EC4204420BAC24747BE1932532"/>
  </w:style>
  <w:style w:type="paragraph" w:customStyle="1" w:styleId="5A2BE2812912491099F65C1A8DA67F5B">
    <w:name w:val="5A2BE2812912491099F65C1A8DA67F5B"/>
  </w:style>
  <w:style w:type="paragraph" w:customStyle="1" w:styleId="90CE9D91B8974B348FD4C9F295460815">
    <w:name w:val="90CE9D91B8974B348FD4C9F295460815"/>
  </w:style>
  <w:style w:type="paragraph" w:customStyle="1" w:styleId="27A9A2E2B82A47FB81A1EEB8368E3C65">
    <w:name w:val="27A9A2E2B82A47FB81A1EEB8368E3C65"/>
  </w:style>
  <w:style w:type="paragraph" w:customStyle="1" w:styleId="A20ED9ED8CBF4EF494014655D5706F65">
    <w:name w:val="A20ED9ED8CBF4EF494014655D5706F65"/>
  </w:style>
  <w:style w:type="paragraph" w:customStyle="1" w:styleId="B679F7CA24C7432AAB6DD81C155E7447">
    <w:name w:val="B679F7CA24C7432AAB6DD81C155E7447"/>
  </w:style>
  <w:style w:type="paragraph" w:customStyle="1" w:styleId="05204B20E1324DDEBFC834BC8602F355">
    <w:name w:val="05204B20E1324DDEBFC834BC8602F355"/>
  </w:style>
  <w:style w:type="paragraph" w:customStyle="1" w:styleId="EE57FD8043C240C59DC6E57ED491CE59">
    <w:name w:val="EE57FD8043C240C59DC6E57ED491CE59"/>
  </w:style>
  <w:style w:type="paragraph" w:customStyle="1" w:styleId="D44272A9D5724E4F8943BB86AE10C19D">
    <w:name w:val="D44272A9D5724E4F8943BB86AE10C19D"/>
  </w:style>
  <w:style w:type="paragraph" w:customStyle="1" w:styleId="407B529ADCCC45BCB52AB32FF6CEBA35">
    <w:name w:val="407B529ADCCC45BCB52AB32FF6CEBA35"/>
  </w:style>
  <w:style w:type="paragraph" w:customStyle="1" w:styleId="CDC10B82C6D247EA80709A0CCC68CD11">
    <w:name w:val="CDC10B82C6D247EA80709A0CCC68CD11"/>
  </w:style>
  <w:style w:type="paragraph" w:customStyle="1" w:styleId="FF372DACD20A4DD9BAB0B07F5C3C5C4B">
    <w:name w:val="FF372DACD20A4DD9BAB0B07F5C3C5C4B"/>
  </w:style>
  <w:style w:type="paragraph" w:customStyle="1" w:styleId="1AD0761F4512456D88D2FAC167FA9518">
    <w:name w:val="1AD0761F4512456D88D2FAC167FA9518"/>
  </w:style>
  <w:style w:type="paragraph" w:customStyle="1" w:styleId="ADE0DEFB9A66477FA30EADF37D7BD05B">
    <w:name w:val="ADE0DEFB9A66477FA30EADF37D7BD05B"/>
  </w:style>
  <w:style w:type="paragraph" w:customStyle="1" w:styleId="DCE95238CDF643F2AF64F9BF0BA2B1D2">
    <w:name w:val="DCE95238CDF643F2AF64F9BF0BA2B1D2"/>
  </w:style>
  <w:style w:type="paragraph" w:customStyle="1" w:styleId="CD0AB3D101F54AC99F3480B5229E85AE">
    <w:name w:val="CD0AB3D101F54AC99F3480B5229E85AE"/>
  </w:style>
  <w:style w:type="paragraph" w:customStyle="1" w:styleId="332502F0C49541B89C694453DCE6DEEB">
    <w:name w:val="332502F0C49541B89C694453DCE6DEEB"/>
  </w:style>
  <w:style w:type="paragraph" w:customStyle="1" w:styleId="AA6EE0D840FF492AAA07EB4998531DE9">
    <w:name w:val="AA6EE0D840FF492AAA07EB4998531DE9"/>
  </w:style>
  <w:style w:type="paragraph" w:customStyle="1" w:styleId="CE939FEA2CAD422B836738C42BF0AB32">
    <w:name w:val="CE939FEA2CAD422B836738C42BF0AB32"/>
  </w:style>
  <w:style w:type="paragraph" w:customStyle="1" w:styleId="04607325310A4B598C32FFBF772AE8B0">
    <w:name w:val="04607325310A4B598C32FFBF772AE8B0"/>
  </w:style>
  <w:style w:type="paragraph" w:customStyle="1" w:styleId="B5982884EE9B4B2BB40A78EE9174DD50">
    <w:name w:val="B5982884EE9B4B2BB40A78EE9174DD50"/>
  </w:style>
  <w:style w:type="paragraph" w:customStyle="1" w:styleId="2A27690ACE4949D69BB63E3271B504BA">
    <w:name w:val="2A27690ACE4949D69BB63E3271B504BA"/>
  </w:style>
  <w:style w:type="paragraph" w:customStyle="1" w:styleId="F14ED8D26E054D22BDFA5C38E080DBC8">
    <w:name w:val="F14ED8D26E054D22BDFA5C38E080DBC8"/>
  </w:style>
  <w:style w:type="paragraph" w:customStyle="1" w:styleId="CF2828E27FD744AB8D54066D34540B47">
    <w:name w:val="CF2828E27FD744AB8D54066D34540B47"/>
  </w:style>
  <w:style w:type="paragraph" w:customStyle="1" w:styleId="23A4453F49994A208C539FEAD1EA3BEE">
    <w:name w:val="23A4453F49994A208C539FEAD1EA3BEE"/>
  </w:style>
  <w:style w:type="paragraph" w:customStyle="1" w:styleId="2292FDA24E6F40779CB908970898A00B">
    <w:name w:val="2292FDA24E6F40779CB908970898A00B"/>
  </w:style>
  <w:style w:type="paragraph" w:customStyle="1" w:styleId="40A0FBE5705A4DF7B8BB34CA948789C7">
    <w:name w:val="40A0FBE5705A4DF7B8BB34CA948789C7"/>
  </w:style>
  <w:style w:type="paragraph" w:customStyle="1" w:styleId="19B181C88CD0470EB50A9803E71D4193">
    <w:name w:val="19B181C88CD0470EB50A9803E71D4193"/>
  </w:style>
  <w:style w:type="paragraph" w:customStyle="1" w:styleId="EC0C5E3A74194D6687ED700E2E308D71">
    <w:name w:val="EC0C5E3A74194D6687ED700E2E308D71"/>
  </w:style>
  <w:style w:type="paragraph" w:customStyle="1" w:styleId="4B9E0B4E120D43858466150FE1C4C87B">
    <w:name w:val="4B9E0B4E120D43858466150FE1C4C87B"/>
  </w:style>
  <w:style w:type="paragraph" w:customStyle="1" w:styleId="476AC3238E8241D5B6942AAECAD0D08A">
    <w:name w:val="476AC3238E8241D5B6942AAECAD0D08A"/>
  </w:style>
  <w:style w:type="paragraph" w:customStyle="1" w:styleId="A00BEE5D0ABD4CC5AC957F98D15E5F20">
    <w:name w:val="A00BEE5D0ABD4CC5AC957F98D15E5F20"/>
  </w:style>
  <w:style w:type="paragraph" w:customStyle="1" w:styleId="F619283B1FA54F5F8401A35624621530">
    <w:name w:val="F619283B1FA54F5F8401A35624621530"/>
  </w:style>
  <w:style w:type="paragraph" w:customStyle="1" w:styleId="75239693B10045BCA07BE874ABC9087A">
    <w:name w:val="75239693B10045BCA07BE874ABC9087A"/>
  </w:style>
  <w:style w:type="paragraph" w:customStyle="1" w:styleId="0F088970278B429ABFCA98572D9E8B2F">
    <w:name w:val="0F088970278B429ABFCA98572D9E8B2F"/>
  </w:style>
  <w:style w:type="paragraph" w:customStyle="1" w:styleId="44B1734FBA854263B9C91DDD8E049134">
    <w:name w:val="44B1734FBA854263B9C91DDD8E049134"/>
  </w:style>
  <w:style w:type="paragraph" w:customStyle="1" w:styleId="C90FB1517D384AC3ACDD01EBDA1451BC">
    <w:name w:val="C90FB1517D384AC3ACDD01EBDA1451BC"/>
  </w:style>
  <w:style w:type="paragraph" w:customStyle="1" w:styleId="B9F00F905D494B0AA9F3AE03E25DF020">
    <w:name w:val="B9F00F905D494B0AA9F3AE03E25DF020"/>
  </w:style>
  <w:style w:type="paragraph" w:customStyle="1" w:styleId="A7B81AAB337C490FA6577B764114217F">
    <w:name w:val="A7B81AAB337C490FA6577B764114217F"/>
  </w:style>
  <w:style w:type="paragraph" w:customStyle="1" w:styleId="93CD232D0F0D491080658E22B71AD569">
    <w:name w:val="93CD232D0F0D491080658E22B71AD569"/>
  </w:style>
  <w:style w:type="paragraph" w:customStyle="1" w:styleId="E6AC890F58CC4CEB9293753A93B3FB53">
    <w:name w:val="E6AC890F58CC4CEB9293753A93B3FB53"/>
  </w:style>
  <w:style w:type="paragraph" w:customStyle="1" w:styleId="4A510BB59404413BBF3D442688CEBE74">
    <w:name w:val="4A510BB59404413BBF3D442688CEBE74"/>
  </w:style>
  <w:style w:type="paragraph" w:customStyle="1" w:styleId="73FE9A5128EA49E6951DBB7D6AA2E5EC">
    <w:name w:val="73FE9A5128EA49E6951DBB7D6AA2E5EC"/>
  </w:style>
  <w:style w:type="paragraph" w:customStyle="1" w:styleId="F83BDAF82B0C4D66AE43201E8EDFCEDB">
    <w:name w:val="F83BDAF82B0C4D66AE43201E8EDFCEDB"/>
  </w:style>
  <w:style w:type="paragraph" w:customStyle="1" w:styleId="9539976AAC30463AAD6B3717BB826D91">
    <w:name w:val="9539976AAC30463AAD6B3717BB826D91"/>
  </w:style>
  <w:style w:type="paragraph" w:customStyle="1" w:styleId="13A9776CFC8B43A89F0C9D82EF2A8CCD">
    <w:name w:val="13A9776CFC8B43A89F0C9D82EF2A8CCD"/>
  </w:style>
  <w:style w:type="paragraph" w:styleId="Listepuces2">
    <w:name w:val="List Bullet 2"/>
    <w:basedOn w:val="Normal"/>
    <w:uiPriority w:val="99"/>
    <w:pPr>
      <w:numPr>
        <w:numId w:val="3"/>
      </w:numPr>
      <w:spacing w:after="120" w:line="240" w:lineRule="auto"/>
    </w:pPr>
    <w:rPr>
      <w:rFonts w:eastAsiaTheme="minorHAnsi"/>
      <w:color w:val="595959" w:themeColor="text1" w:themeTint="A6"/>
      <w:sz w:val="23"/>
      <w:lang w:eastAsia="en-US"/>
    </w:rPr>
  </w:style>
  <w:style w:type="paragraph" w:customStyle="1" w:styleId="0D5F03F3DD9442669D1E3850517FA313">
    <w:name w:val="0D5F03F3DD9442669D1E3850517FA313"/>
  </w:style>
  <w:style w:type="paragraph" w:customStyle="1" w:styleId="96E2105A0DDF4944892451936BD7F30A">
    <w:name w:val="96E2105A0DDF4944892451936BD7F30A"/>
  </w:style>
  <w:style w:type="paragraph" w:customStyle="1" w:styleId="3ECC1D5B18A546A5BACD0132F89C62AF">
    <w:name w:val="3ECC1D5B18A546A5BACD0132F89C62AF"/>
  </w:style>
  <w:style w:type="paragraph" w:customStyle="1" w:styleId="B3144E4BEC6240D8AC59BFA2A522087F">
    <w:name w:val="B3144E4BEC6240D8AC59BFA2A522087F"/>
  </w:style>
  <w:style w:type="paragraph" w:customStyle="1" w:styleId="7996373ACCA345F68D949763CAC0A5FD">
    <w:name w:val="7996373ACCA345F68D949763CAC0A5FD"/>
  </w:style>
  <w:style w:type="paragraph" w:customStyle="1" w:styleId="88A37678A9F540489817B013E50A86F6">
    <w:name w:val="88A37678A9F540489817B013E50A86F6"/>
  </w:style>
  <w:style w:type="paragraph" w:customStyle="1" w:styleId="082DA86A6FED47D5AF507FE089E0E47D">
    <w:name w:val="082DA86A6FED47D5AF507FE089E0E47D"/>
  </w:style>
  <w:style w:type="paragraph" w:customStyle="1" w:styleId="2ED0161FC4D149AF952EC1B040C2509B">
    <w:name w:val="2ED0161FC4D149AF952EC1B040C2509B"/>
  </w:style>
  <w:style w:type="paragraph" w:customStyle="1" w:styleId="2B5FEF4208224B32A1D8A5BD5945D90A">
    <w:name w:val="2B5FEF4208224B32A1D8A5BD5945D90A"/>
  </w:style>
  <w:style w:type="paragraph" w:customStyle="1" w:styleId="A9EF8C6553AB42FFBD6981C360258600">
    <w:name w:val="A9EF8C6553AB42FFBD6981C360258600"/>
  </w:style>
  <w:style w:type="paragraph" w:customStyle="1" w:styleId="DFEA4AE2A2284C4C8E68626DAEC59BC0">
    <w:name w:val="DFEA4AE2A2284C4C8E68626DAEC59BC0"/>
  </w:style>
  <w:style w:type="paragraph" w:customStyle="1" w:styleId="F54EF1EAFB14417182B838DA30CBB98D">
    <w:name w:val="F54EF1EAFB14417182B838DA30CBB98D"/>
  </w:style>
  <w:style w:type="paragraph" w:customStyle="1" w:styleId="C207BF28FDC64C67A8AD3C589CB8FBA4">
    <w:name w:val="C207BF28FDC64C67A8AD3C589CB8FBA4"/>
  </w:style>
  <w:style w:type="paragraph" w:customStyle="1" w:styleId="AC7C19AF6DBC46FE8AFEC3F1CEAD26A2">
    <w:name w:val="AC7C19AF6DBC46FE8AFEC3F1CEAD26A2"/>
  </w:style>
  <w:style w:type="paragraph" w:customStyle="1" w:styleId="CB68FB3C3B3749459EAB2D825AA8C182">
    <w:name w:val="CB68FB3C3B3749459EAB2D825AA8C182"/>
  </w:style>
  <w:style w:type="paragraph" w:customStyle="1" w:styleId="29EC3A49AEA2458E8EDCC15A3D88C54B">
    <w:name w:val="29EC3A49AEA2458E8EDCC15A3D88C54B"/>
  </w:style>
  <w:style w:type="paragraph" w:customStyle="1" w:styleId="0AEFD7AAEC494338ABECC05808BB619F">
    <w:name w:val="0AEFD7AAEC494338ABECC05808BB619F"/>
  </w:style>
  <w:style w:type="paragraph" w:customStyle="1" w:styleId="44539621E83D40B5898413CE5E917B9D">
    <w:name w:val="44539621E83D40B5898413CE5E917B9D"/>
  </w:style>
  <w:style w:type="paragraph" w:customStyle="1" w:styleId="47F6C65E00C442FF827010AD9385A241">
    <w:name w:val="47F6C65E00C442FF827010AD9385A241"/>
  </w:style>
  <w:style w:type="paragraph" w:customStyle="1" w:styleId="1DF9B37CA8D14AF3A8B6A9E33EB71AF6">
    <w:name w:val="1DF9B37CA8D14AF3A8B6A9E33EB71AF6"/>
  </w:style>
  <w:style w:type="paragraph" w:customStyle="1" w:styleId="ACDD3E1B0F45453BA20C9746E7804AA6">
    <w:name w:val="ACDD3E1B0F45453BA20C9746E7804AA6"/>
  </w:style>
  <w:style w:type="paragraph" w:customStyle="1" w:styleId="10AACDDAE8E0477EB8B1E6811B426420">
    <w:name w:val="10AACDDAE8E0477EB8B1E6811B426420"/>
  </w:style>
  <w:style w:type="paragraph" w:customStyle="1" w:styleId="B73568EB6E46499EA39639D509A6AC8D">
    <w:name w:val="B73568EB6E46499EA39639D509A6AC8D"/>
  </w:style>
  <w:style w:type="paragraph" w:customStyle="1" w:styleId="45DEAF6BE0294BF49DF0F2F858309582">
    <w:name w:val="45DEAF6BE0294BF49DF0F2F858309582"/>
  </w:style>
  <w:style w:type="paragraph" w:customStyle="1" w:styleId="1A83EF5B45274E0D93C49AA697F6CA91">
    <w:name w:val="1A83EF5B45274E0D93C49AA697F6CA91"/>
  </w:style>
  <w:style w:type="paragraph" w:customStyle="1" w:styleId="F5FC40CDBE0249D59AF1E7CBAA736752">
    <w:name w:val="F5FC40CDBE0249D59AF1E7CBAA736752"/>
  </w:style>
  <w:style w:type="paragraph" w:customStyle="1" w:styleId="B326FC34A959425A833AE299DF6E4960">
    <w:name w:val="B326FC34A959425A833AE299DF6E4960"/>
  </w:style>
  <w:style w:type="paragraph" w:customStyle="1" w:styleId="5A1E205B1C50424EA6080DF6DF7FB983">
    <w:name w:val="5A1E205B1C50424EA6080DF6DF7FB983"/>
  </w:style>
  <w:style w:type="paragraph" w:customStyle="1" w:styleId="09F8D7E42269407688AB58C6F0CB2754">
    <w:name w:val="09F8D7E42269407688AB58C6F0CB2754"/>
  </w:style>
  <w:style w:type="paragraph" w:customStyle="1" w:styleId="2389A37AF97141E49183570064067688">
    <w:name w:val="2389A37AF97141E49183570064067688"/>
  </w:style>
  <w:style w:type="paragraph" w:customStyle="1" w:styleId="8282E50B0F6049D9B9145DDB86917570">
    <w:name w:val="8282E50B0F6049D9B9145DDB86917570"/>
  </w:style>
  <w:style w:type="paragraph" w:customStyle="1" w:styleId="444834E546FE43AD97135904F96EBAC6">
    <w:name w:val="444834E546FE43AD97135904F96EBAC6"/>
  </w:style>
  <w:style w:type="paragraph" w:customStyle="1" w:styleId="E6AA5AAB17BB41E28CDDD8F68C47DC66">
    <w:name w:val="E6AA5AAB17BB41E28CDDD8F68C47DC66"/>
  </w:style>
  <w:style w:type="paragraph" w:customStyle="1" w:styleId="C058CA21B8A944BFB268F46B91071A01">
    <w:name w:val="C058CA21B8A944BFB268F46B91071A01"/>
  </w:style>
  <w:style w:type="paragraph" w:customStyle="1" w:styleId="782D0E0C2C5D40149926E6D534CCB614">
    <w:name w:val="782D0E0C2C5D40149926E6D534CCB614"/>
  </w:style>
  <w:style w:type="paragraph" w:customStyle="1" w:styleId="AF960C891D1E44509CECE18D02531D80">
    <w:name w:val="AF960C891D1E44509CECE18D02531D80"/>
  </w:style>
  <w:style w:type="paragraph" w:customStyle="1" w:styleId="5D152FC9E6124C6B84AAB5D26892EE10">
    <w:name w:val="5D152FC9E6124C6B84AAB5D26892EE10"/>
  </w:style>
  <w:style w:type="paragraph" w:customStyle="1" w:styleId="9F52F5C89F584490B0CAB09E109C6E05">
    <w:name w:val="9F52F5C89F584490B0CAB09E109C6E05"/>
  </w:style>
  <w:style w:type="paragraph" w:customStyle="1" w:styleId="74849820B0AF4960A324547CD3294DD5">
    <w:name w:val="74849820B0AF4960A324547CD3294DD5"/>
  </w:style>
  <w:style w:type="paragraph" w:customStyle="1" w:styleId="C3726AB50C1744D384A40A1045A07DD5">
    <w:name w:val="C3726AB50C1744D384A40A1045A07DD5"/>
  </w:style>
  <w:style w:type="paragraph" w:customStyle="1" w:styleId="BDF2587E1C9E4D1D9494A77B9435BF16">
    <w:name w:val="BDF2587E1C9E4D1D9494A77B9435BF16"/>
  </w:style>
  <w:style w:type="paragraph" w:customStyle="1" w:styleId="B13EEE041EF94011B52FB6B111C11BA8">
    <w:name w:val="B13EEE041EF94011B52FB6B111C11BA8"/>
  </w:style>
  <w:style w:type="paragraph" w:customStyle="1" w:styleId="F7D98A6EA88249768FEA0B50D2E1E4C8">
    <w:name w:val="F7D98A6EA88249768FEA0B50D2E1E4C8"/>
  </w:style>
  <w:style w:type="paragraph" w:customStyle="1" w:styleId="0C8CF5846E1C44FB8DF8BC8674F866A2">
    <w:name w:val="0C8CF5846E1C44FB8DF8BC8674F866A2"/>
  </w:style>
  <w:style w:type="paragraph" w:customStyle="1" w:styleId="37D6BA9D36CF46D1A8BBF7CF6170CD2A">
    <w:name w:val="37D6BA9D36CF46D1A8BBF7CF6170CD2A"/>
  </w:style>
  <w:style w:type="paragraph" w:customStyle="1" w:styleId="01419EF4DDCD4270A3A9C59F25349E83">
    <w:name w:val="01419EF4DDCD4270A3A9C59F25349E83"/>
  </w:style>
  <w:style w:type="paragraph" w:customStyle="1" w:styleId="E5983050295548DB85A70F049DF3F74B">
    <w:name w:val="E5983050295548DB85A70F049DF3F74B"/>
  </w:style>
  <w:style w:type="paragraph" w:customStyle="1" w:styleId="7D3E4B09173E4F38AD7B59E196817BBC">
    <w:name w:val="7D3E4B09173E4F38AD7B59E196817BBC"/>
  </w:style>
  <w:style w:type="paragraph" w:customStyle="1" w:styleId="A91301D6286343598015D533443EF65B">
    <w:name w:val="A91301D6286343598015D533443EF65B"/>
  </w:style>
  <w:style w:type="paragraph" w:customStyle="1" w:styleId="BCE628C7C0CE4176873FEFA51EFB3A66">
    <w:name w:val="BCE628C7C0CE4176873FEFA51EFB3A66"/>
  </w:style>
  <w:style w:type="paragraph" w:customStyle="1" w:styleId="5649117D7A8C4ACEB274B0DF0E4ED983">
    <w:name w:val="5649117D7A8C4ACEB274B0DF0E4ED983"/>
  </w:style>
  <w:style w:type="paragraph" w:customStyle="1" w:styleId="BB0D38912E6A483A9B40707D68EAA37E">
    <w:name w:val="BB0D38912E6A483A9B40707D68EAA37E"/>
  </w:style>
  <w:style w:type="paragraph" w:customStyle="1" w:styleId="922083F82F914635BE7C3102CF6865F4">
    <w:name w:val="922083F82F914635BE7C3102CF6865F4"/>
  </w:style>
  <w:style w:type="paragraph" w:customStyle="1" w:styleId="AC47F15942954DEC89D639D61E1B090C">
    <w:name w:val="AC47F15942954DEC89D639D61E1B090C"/>
  </w:style>
  <w:style w:type="paragraph" w:customStyle="1" w:styleId="286223DD99E24291A9247ED7899FB236">
    <w:name w:val="286223DD99E24291A9247ED7899FB236"/>
  </w:style>
  <w:style w:type="paragraph" w:customStyle="1" w:styleId="ED70676D731D46A4A1000535FBB50EA4">
    <w:name w:val="ED70676D731D46A4A1000535FBB50EA4"/>
  </w:style>
  <w:style w:type="paragraph" w:customStyle="1" w:styleId="8F308B9E213C4F59BD327E755EF509AB">
    <w:name w:val="8F308B9E213C4F59BD327E755EF509AB"/>
  </w:style>
  <w:style w:type="paragraph" w:customStyle="1" w:styleId="2D86F032A22A4428A9A780E9600A5910">
    <w:name w:val="2D86F032A22A4428A9A780E9600A5910"/>
  </w:style>
  <w:style w:type="paragraph" w:customStyle="1" w:styleId="3A25FFB3B51A47888F9A2B0C8D1F8883">
    <w:name w:val="3A25FFB3B51A47888F9A2B0C8D1F8883"/>
  </w:style>
  <w:style w:type="paragraph" w:customStyle="1" w:styleId="3791E87D0B0B4C5DA07E45E5D3E5A51A">
    <w:name w:val="3791E87D0B0B4C5DA07E45E5D3E5A51A"/>
  </w:style>
  <w:style w:type="paragraph" w:customStyle="1" w:styleId="7E530511D6F742DF9CD264C1CFBC0E0F">
    <w:name w:val="7E530511D6F742DF9CD264C1CFBC0E0F"/>
  </w:style>
  <w:style w:type="paragraph" w:customStyle="1" w:styleId="697C5F1117D341A2AE75D56B6634B0E4">
    <w:name w:val="697C5F1117D341A2AE75D56B6634B0E4"/>
  </w:style>
  <w:style w:type="paragraph" w:customStyle="1" w:styleId="769A97CD98EE43EB823D4B7727CFFF20">
    <w:name w:val="769A97CD98EE43EB823D4B7727CFFF20"/>
  </w:style>
  <w:style w:type="paragraph" w:customStyle="1" w:styleId="5A01CA17EEAD4124BEF75ED7AECC0158">
    <w:name w:val="5A01CA17EEAD4124BEF75ED7AECC0158"/>
  </w:style>
  <w:style w:type="paragraph" w:customStyle="1" w:styleId="2A2B05DF844C41549EB5270A8EF96E5E">
    <w:name w:val="2A2B05DF844C41549EB5270A8EF96E5E"/>
  </w:style>
  <w:style w:type="paragraph" w:customStyle="1" w:styleId="16B9BB86E586485F839DB7838C033090">
    <w:name w:val="16B9BB86E586485F839DB7838C033090"/>
  </w:style>
  <w:style w:type="paragraph" w:customStyle="1" w:styleId="68B2170C54694747854A1FB148AFA82A">
    <w:name w:val="68B2170C54694747854A1FB148AFA82A"/>
  </w:style>
  <w:style w:type="paragraph" w:customStyle="1" w:styleId="B7FC65701866425B8722E0E9274013BB">
    <w:name w:val="B7FC65701866425B8722E0E9274013BB"/>
  </w:style>
  <w:style w:type="paragraph" w:customStyle="1" w:styleId="972C341C24284185852C25C69CDCFF84">
    <w:name w:val="972C341C24284185852C25C69CDCFF84"/>
  </w:style>
  <w:style w:type="paragraph" w:customStyle="1" w:styleId="57DEB63763E64D308847CBD4E0835A13">
    <w:name w:val="57DEB63763E64D308847CBD4E0835A13"/>
  </w:style>
  <w:style w:type="paragraph" w:customStyle="1" w:styleId="8A0A08BE15DD4DC49FFB7FCCA7FE48C7">
    <w:name w:val="8A0A08BE15DD4DC49FFB7FCCA7FE48C7"/>
  </w:style>
  <w:style w:type="paragraph" w:customStyle="1" w:styleId="0139844907A8492EAB79C75E0129CB29">
    <w:name w:val="0139844907A8492EAB79C75E0129CB29"/>
  </w:style>
  <w:style w:type="paragraph" w:customStyle="1" w:styleId="7FFAC290839C4BBDBED5A99EF9352D19">
    <w:name w:val="7FFAC290839C4BBDBED5A99EF9352D19"/>
  </w:style>
  <w:style w:type="paragraph" w:customStyle="1" w:styleId="AB6DED5F74BC4CFFABE69FA8D135A314">
    <w:name w:val="AB6DED5F74BC4CFFABE69FA8D135A314"/>
  </w:style>
  <w:style w:type="paragraph" w:customStyle="1" w:styleId="6B069C7700BE4FD3BF9CD3894458F390">
    <w:name w:val="6B069C7700BE4FD3BF9CD3894458F390"/>
  </w:style>
  <w:style w:type="paragraph" w:customStyle="1" w:styleId="9322D3414E834AF196919638DABA0854">
    <w:name w:val="9322D3414E834AF196919638DABA0854"/>
  </w:style>
  <w:style w:type="paragraph" w:customStyle="1" w:styleId="4D1280DC00844F2CB01172917A96FC9C">
    <w:name w:val="4D1280DC00844F2CB01172917A96FC9C"/>
  </w:style>
  <w:style w:type="paragraph" w:customStyle="1" w:styleId="781ADC8C72434C6CB3E41180B70F6FF3">
    <w:name w:val="781ADC8C72434C6CB3E41180B70F6FF3"/>
  </w:style>
  <w:style w:type="paragraph" w:customStyle="1" w:styleId="69AE38D7A3194C5A86D2EC4BFFC8E6F8">
    <w:name w:val="69AE38D7A3194C5A86D2EC4BFFC8E6F8"/>
  </w:style>
  <w:style w:type="paragraph" w:customStyle="1" w:styleId="5D301C123D934E5B816F9D680B9C8FA1">
    <w:name w:val="5D301C123D934E5B816F9D680B9C8FA1"/>
  </w:style>
  <w:style w:type="paragraph" w:customStyle="1" w:styleId="EB6C1F6F3ED14323A522C48C8107E22E">
    <w:name w:val="EB6C1F6F3ED14323A522C48C8107E22E"/>
  </w:style>
  <w:style w:type="paragraph" w:customStyle="1" w:styleId="465217CBB6BF424E86B791DA0D255C74">
    <w:name w:val="465217CBB6BF424E86B791DA0D255C74"/>
  </w:style>
  <w:style w:type="paragraph" w:customStyle="1" w:styleId="3B994408D659460394C989851A509FCE">
    <w:name w:val="3B994408D659460394C989851A509FCE"/>
  </w:style>
  <w:style w:type="paragraph" w:customStyle="1" w:styleId="2C20715919F440F99BBDF0958CF4E985">
    <w:name w:val="2C20715919F440F99BBDF0958CF4E985"/>
  </w:style>
  <w:style w:type="paragraph" w:customStyle="1" w:styleId="6C3256709BD74917B4175B87C74369AC">
    <w:name w:val="6C3256709BD74917B4175B87C74369AC"/>
  </w:style>
  <w:style w:type="paragraph" w:customStyle="1" w:styleId="17A9BAC03A154B3AA136F85510319371">
    <w:name w:val="17A9BAC03A154B3AA136F85510319371"/>
  </w:style>
  <w:style w:type="paragraph" w:customStyle="1" w:styleId="18C4F05B1A2F450DB013827114577DF7">
    <w:name w:val="18C4F05B1A2F450DB013827114577DF7"/>
  </w:style>
  <w:style w:type="paragraph" w:customStyle="1" w:styleId="40A79F6FC13243F19ADAF44E6F6454AB">
    <w:name w:val="40A79F6FC13243F19ADAF44E6F6454AB"/>
  </w:style>
  <w:style w:type="paragraph" w:customStyle="1" w:styleId="4C1FB332DE824FB59DC519467C40D823">
    <w:name w:val="4C1FB332DE824FB59DC519467C40D823"/>
  </w:style>
  <w:style w:type="paragraph" w:customStyle="1" w:styleId="DA3166DED5F6412DA5EFDDA248050853">
    <w:name w:val="DA3166DED5F6412DA5EFDDA248050853"/>
  </w:style>
  <w:style w:type="paragraph" w:customStyle="1" w:styleId="44D9D352DA5746D78FDB9B45E96A22E8">
    <w:name w:val="44D9D352DA5746D78FDB9B45E96A22E8"/>
  </w:style>
  <w:style w:type="paragraph" w:customStyle="1" w:styleId="BA8E077538FF4EF2967DEF4FF1C24E57">
    <w:name w:val="BA8E077538FF4EF2967DEF4FF1C24E57"/>
  </w:style>
  <w:style w:type="paragraph" w:customStyle="1" w:styleId="707C0DC5634D4A2DA116FB962C9432D9">
    <w:name w:val="707C0DC5634D4A2DA116FB962C9432D9"/>
  </w:style>
  <w:style w:type="paragraph" w:customStyle="1" w:styleId="0CC8512C0E874657951D56935322A0AC">
    <w:name w:val="0CC8512C0E874657951D56935322A0AC"/>
  </w:style>
  <w:style w:type="paragraph" w:customStyle="1" w:styleId="10D08E359ECA45E19DD79BB325F99F97">
    <w:name w:val="10D08E359ECA45E19DD79BB325F99F97"/>
  </w:style>
  <w:style w:type="paragraph" w:customStyle="1" w:styleId="2A018AB4DDAF4E61B22801FCAB882879">
    <w:name w:val="2A018AB4DDAF4E61B22801FCAB882879"/>
  </w:style>
  <w:style w:type="paragraph" w:customStyle="1" w:styleId="36A7E230FED849679B20BE08DEE0BA07">
    <w:name w:val="36A7E230FED849679B20BE08DEE0BA07"/>
  </w:style>
  <w:style w:type="paragraph" w:customStyle="1" w:styleId="DB034A6732984D4DBA5A5E3D61C02471">
    <w:name w:val="DB034A6732984D4DBA5A5E3D61C02471"/>
  </w:style>
  <w:style w:type="paragraph" w:customStyle="1" w:styleId="77BFF3DA6DF0451EA4DE9EB503F78F6C">
    <w:name w:val="77BFF3DA6DF0451EA4DE9EB503F78F6C"/>
  </w:style>
  <w:style w:type="paragraph" w:customStyle="1" w:styleId="329130E755834811879164BD267CAEFE">
    <w:name w:val="329130E755834811879164BD267CAEFE"/>
  </w:style>
  <w:style w:type="paragraph" w:customStyle="1" w:styleId="1138C5AEE7404F9BA508D92D01A00675">
    <w:name w:val="1138C5AEE7404F9BA508D92D01A00675"/>
  </w:style>
  <w:style w:type="paragraph" w:customStyle="1" w:styleId="6BB62110CA16496F85BE1940630AA743">
    <w:name w:val="6BB62110CA16496F85BE1940630AA743"/>
  </w:style>
  <w:style w:type="paragraph" w:customStyle="1" w:styleId="944088E6851F4FC0878EB1389ECD733F">
    <w:name w:val="944088E6851F4FC0878EB1389ECD733F"/>
  </w:style>
  <w:style w:type="paragraph" w:customStyle="1" w:styleId="4454990A752C454FB0DCA21EE5566EB9">
    <w:name w:val="4454990A752C454FB0DCA21EE5566EB9"/>
  </w:style>
  <w:style w:type="paragraph" w:customStyle="1" w:styleId="F2E408431DF842E180D12717DE93D533">
    <w:name w:val="F2E408431DF842E180D12717DE93D533"/>
  </w:style>
  <w:style w:type="paragraph" w:customStyle="1" w:styleId="86568C73E5014AB8BCF76E0C8659F1CA">
    <w:name w:val="86568C73E5014AB8BCF76E0C8659F1CA"/>
  </w:style>
  <w:style w:type="paragraph" w:customStyle="1" w:styleId="2DA4F61E1EE84660849A31D5A58B150F">
    <w:name w:val="2DA4F61E1EE84660849A31D5A58B150F"/>
  </w:style>
  <w:style w:type="paragraph" w:customStyle="1" w:styleId="D63EED2FD174413DAC76C6CCB8D6F568">
    <w:name w:val="D63EED2FD174413DAC76C6CCB8D6F568"/>
  </w:style>
  <w:style w:type="paragraph" w:customStyle="1" w:styleId="08FFFC6DD6EA48AD807C98CE4F4D5BA3">
    <w:name w:val="08FFFC6DD6EA48AD807C98CE4F4D5BA3"/>
  </w:style>
  <w:style w:type="paragraph" w:customStyle="1" w:styleId="B8A48F77D045498DA32AFC07875B0DCB">
    <w:name w:val="B8A48F77D045498DA32AFC07875B0DCB"/>
  </w:style>
  <w:style w:type="paragraph" w:customStyle="1" w:styleId="D375066E0A744AA694B49C15882CB70A">
    <w:name w:val="D375066E0A744AA694B49C15882CB70A"/>
  </w:style>
  <w:style w:type="paragraph" w:customStyle="1" w:styleId="3E2970601B414550B2445260661263EA">
    <w:name w:val="3E2970601B414550B2445260661263EA"/>
  </w:style>
  <w:style w:type="paragraph" w:customStyle="1" w:styleId="3C9688051FE942C28587E891F4691E82">
    <w:name w:val="3C9688051FE942C28587E891F4691E82"/>
  </w:style>
  <w:style w:type="paragraph" w:customStyle="1" w:styleId="32DA22E602CF42B798F6090528D1D460">
    <w:name w:val="32DA22E602CF42B798F6090528D1D460"/>
  </w:style>
  <w:style w:type="paragraph" w:customStyle="1" w:styleId="ECAAAA88FF6545A1BD8E285EEFAA9B8C">
    <w:name w:val="ECAAAA88FF6545A1BD8E285EEFAA9B8C"/>
  </w:style>
  <w:style w:type="paragraph" w:customStyle="1" w:styleId="6CE09912FB1D47BEBD760525A9FF3F85">
    <w:name w:val="6CE09912FB1D47BEBD760525A9FF3F85"/>
  </w:style>
  <w:style w:type="paragraph" w:customStyle="1" w:styleId="F203896B8BAA48C9BB57D6E77A57E7C9">
    <w:name w:val="F203896B8BAA48C9BB57D6E77A57E7C9"/>
  </w:style>
  <w:style w:type="paragraph" w:customStyle="1" w:styleId="1527BDAADB5343B6B95B13087D3756FB">
    <w:name w:val="1527BDAADB5343B6B95B13087D3756FB"/>
  </w:style>
  <w:style w:type="paragraph" w:customStyle="1" w:styleId="27EDF70B83DD4489B34F148DA472C4D7">
    <w:name w:val="27EDF70B83DD4489B34F148DA472C4D7"/>
  </w:style>
  <w:style w:type="paragraph" w:customStyle="1" w:styleId="DBF17EBA0A5E44D3BB190A3BBE166246">
    <w:name w:val="DBF17EBA0A5E44D3BB190A3BBE166246"/>
  </w:style>
  <w:style w:type="paragraph" w:customStyle="1" w:styleId="12F548A69F8049F8AB1BD4FDD6DC1596">
    <w:name w:val="12F548A69F8049F8AB1BD4FDD6DC1596"/>
  </w:style>
  <w:style w:type="paragraph" w:customStyle="1" w:styleId="28C2050B17044B9FAEB5D056106FA23E">
    <w:name w:val="28C2050B17044B9FAEB5D056106FA23E"/>
  </w:style>
  <w:style w:type="paragraph" w:customStyle="1" w:styleId="D2F14A21F4314D1FBEA6E779FF3201B7">
    <w:name w:val="D2F14A21F4314D1FBEA6E779FF3201B7"/>
  </w:style>
  <w:style w:type="paragraph" w:customStyle="1" w:styleId="51E703B42CAD463096F08EB13A313197">
    <w:name w:val="51E703B42CAD463096F08EB13A313197"/>
  </w:style>
  <w:style w:type="paragraph" w:customStyle="1" w:styleId="47ACCB651FFB4E58BDD355174DEDD2FC">
    <w:name w:val="47ACCB651FFB4E58BDD355174DEDD2FC"/>
  </w:style>
  <w:style w:type="paragraph" w:customStyle="1" w:styleId="A4F689A90D124150981B81A8FDA2309D">
    <w:name w:val="A4F689A90D124150981B81A8FDA2309D"/>
  </w:style>
  <w:style w:type="paragraph" w:customStyle="1" w:styleId="63A13EDC51CD4BFC9FA7E628A6848D44">
    <w:name w:val="63A13EDC51CD4BFC9FA7E628A6848D44"/>
  </w:style>
  <w:style w:type="paragraph" w:customStyle="1" w:styleId="A22F00549D5947DBAD5C3060A07C6CB1">
    <w:name w:val="A22F00549D5947DBAD5C3060A07C6CB1"/>
  </w:style>
  <w:style w:type="paragraph" w:customStyle="1" w:styleId="86B276F334FF4536907C9DCB543ACCF5">
    <w:name w:val="86B276F334FF4536907C9DCB543ACCF5"/>
  </w:style>
  <w:style w:type="paragraph" w:customStyle="1" w:styleId="3EDC3F1E6CCD429684884471DF9C6680">
    <w:name w:val="3EDC3F1E6CCD429684884471DF9C6680"/>
  </w:style>
  <w:style w:type="paragraph" w:customStyle="1" w:styleId="5C7F8524A7944BCB859E3AE93D8C1B02">
    <w:name w:val="5C7F8524A7944BCB859E3AE93D8C1B02"/>
  </w:style>
  <w:style w:type="paragraph" w:customStyle="1" w:styleId="F258105D11FF4D33B277BF42E65339C2">
    <w:name w:val="F258105D11FF4D33B277BF42E65339C2"/>
  </w:style>
  <w:style w:type="paragraph" w:customStyle="1" w:styleId="CBBDEAE76AC64DA0BA78B09AF36C9A37">
    <w:name w:val="CBBDEAE76AC64DA0BA78B09AF36C9A37"/>
  </w:style>
  <w:style w:type="paragraph" w:customStyle="1" w:styleId="5F35E61F5F5F466390F51E4C26007ACE">
    <w:name w:val="5F35E61F5F5F466390F51E4C26007ACE"/>
  </w:style>
  <w:style w:type="paragraph" w:customStyle="1" w:styleId="8EA8F4256E7A4C72B78E35AA3190A27D">
    <w:name w:val="8EA8F4256E7A4C72B78E35AA3190A27D"/>
  </w:style>
  <w:style w:type="paragraph" w:customStyle="1" w:styleId="21E7FD9C187D4F8D97AAE2B22CDCDF7C">
    <w:name w:val="21E7FD9C187D4F8D97AAE2B22CDCDF7C"/>
  </w:style>
  <w:style w:type="paragraph" w:customStyle="1" w:styleId="98D78D9BAF9D4DCAA49B168FDDF9E1F9">
    <w:name w:val="98D78D9BAF9D4DCAA49B168FDDF9E1F9"/>
  </w:style>
  <w:style w:type="paragraph" w:customStyle="1" w:styleId="FB3D2D7DBAD94FBBA9ABA8A5E663F14E">
    <w:name w:val="FB3D2D7DBAD94FBBA9ABA8A5E663F14E"/>
  </w:style>
  <w:style w:type="paragraph" w:customStyle="1" w:styleId="BCA2935E47974482834C2CF9E71D674C">
    <w:name w:val="BCA2935E47974482834C2CF9E71D674C"/>
  </w:style>
  <w:style w:type="paragraph" w:customStyle="1" w:styleId="746662D1952843F49E50C0F7BCE2B232">
    <w:name w:val="746662D1952843F49E50C0F7BCE2B232"/>
  </w:style>
  <w:style w:type="paragraph" w:customStyle="1" w:styleId="9D2EFE55A4F14B6EA93EA8E634C9FDAF">
    <w:name w:val="9D2EFE55A4F14B6EA93EA8E634C9FDAF"/>
  </w:style>
  <w:style w:type="paragraph" w:customStyle="1" w:styleId="143EC9931C5C414896C7BDBB810777F5">
    <w:name w:val="143EC9931C5C414896C7BDBB810777F5"/>
  </w:style>
  <w:style w:type="paragraph" w:customStyle="1" w:styleId="BACC7783A3D74E4883428FBD54F4216E">
    <w:name w:val="BACC7783A3D74E4883428FBD54F4216E"/>
  </w:style>
  <w:style w:type="paragraph" w:customStyle="1" w:styleId="A728C785E5DA4044AF092615F2E9277D">
    <w:name w:val="A728C785E5DA4044AF092615F2E9277D"/>
  </w:style>
  <w:style w:type="paragraph" w:customStyle="1" w:styleId="AF884005A405433CB4024633325020F1">
    <w:name w:val="AF884005A405433CB4024633325020F1"/>
  </w:style>
  <w:style w:type="paragraph" w:customStyle="1" w:styleId="AECA609762DC44ED8B44A12A9DAAEA15">
    <w:name w:val="AECA609762DC44ED8B44A12A9DAAEA15"/>
  </w:style>
  <w:style w:type="paragraph" w:customStyle="1" w:styleId="00B6B13D17934A3991545DE40AC2D1B4">
    <w:name w:val="00B6B13D17934A3991545DE40AC2D1B4"/>
  </w:style>
  <w:style w:type="paragraph" w:customStyle="1" w:styleId="822E6F56720749F1B438C83CA53AE12A">
    <w:name w:val="822E6F56720749F1B438C83CA53AE12A"/>
  </w:style>
  <w:style w:type="paragraph" w:customStyle="1" w:styleId="1FD7F93BDB334674B3E252F9858E1232">
    <w:name w:val="1FD7F93BDB334674B3E252F9858E1232"/>
  </w:style>
  <w:style w:type="paragraph" w:customStyle="1" w:styleId="8424413F46F243D59602786144143EAC">
    <w:name w:val="8424413F46F243D59602786144143EAC"/>
  </w:style>
  <w:style w:type="paragraph" w:customStyle="1" w:styleId="208C856D857D407682FC764665A82098">
    <w:name w:val="208C856D857D407682FC764665A82098"/>
  </w:style>
  <w:style w:type="paragraph" w:customStyle="1" w:styleId="183999721F7444B5982545BF9B4C36DC">
    <w:name w:val="183999721F7444B5982545BF9B4C36DC"/>
  </w:style>
  <w:style w:type="paragraph" w:customStyle="1" w:styleId="D44CECB35DAD4964BA32817E7E42E64D">
    <w:name w:val="D44CECB35DAD4964BA32817E7E42E64D"/>
  </w:style>
  <w:style w:type="paragraph" w:customStyle="1" w:styleId="A360DFC9DB74479DA8AA0271E232B119">
    <w:name w:val="A360DFC9DB74479DA8AA0271E232B119"/>
  </w:style>
  <w:style w:type="paragraph" w:customStyle="1" w:styleId="0986698644CD45F2895A7CCD59B99E9E">
    <w:name w:val="0986698644CD45F2895A7CCD59B99E9E"/>
  </w:style>
  <w:style w:type="paragraph" w:customStyle="1" w:styleId="FAEB4F3F3C2E4620B758F23BF3F172AE">
    <w:name w:val="FAEB4F3F3C2E4620B758F23BF3F172AE"/>
  </w:style>
  <w:style w:type="paragraph" w:customStyle="1" w:styleId="8432DC874FEA4C29A4988080654A27E2">
    <w:name w:val="8432DC874FEA4C29A4988080654A27E2"/>
  </w:style>
  <w:style w:type="paragraph" w:customStyle="1" w:styleId="42268F5519BF4F4B9CEDA3DCEB027A39">
    <w:name w:val="42268F5519BF4F4B9CEDA3DCEB027A39"/>
  </w:style>
  <w:style w:type="paragraph" w:customStyle="1" w:styleId="7261A6B7BCB94BB5A8BDE69CFF4261F2">
    <w:name w:val="7261A6B7BCB94BB5A8BDE69CFF4261F2"/>
  </w:style>
  <w:style w:type="paragraph" w:customStyle="1" w:styleId="556A5CB7DB87460FAB8CA4969B83C356">
    <w:name w:val="556A5CB7DB87460FAB8CA4969B83C356"/>
  </w:style>
  <w:style w:type="paragraph" w:customStyle="1" w:styleId="BB437A8FB10C49899E66C894B4A1EF87">
    <w:name w:val="BB437A8FB10C49899E66C894B4A1EF87"/>
  </w:style>
  <w:style w:type="paragraph" w:customStyle="1" w:styleId="D49533D9535D4D0583FF1E7BDC36DE9E">
    <w:name w:val="D49533D9535D4D0583FF1E7BDC36DE9E"/>
  </w:style>
  <w:style w:type="paragraph" w:customStyle="1" w:styleId="48D93298A40545AC9FB81D16955898C8">
    <w:name w:val="48D93298A40545AC9FB81D16955898C8"/>
  </w:style>
  <w:style w:type="paragraph" w:customStyle="1" w:styleId="C34677181D09430B9B533BB482F930FC">
    <w:name w:val="C34677181D09430B9B533BB482F930FC"/>
  </w:style>
  <w:style w:type="paragraph" w:customStyle="1" w:styleId="2C06557EDA5B4EDDA0781087BF57B9CB">
    <w:name w:val="2C06557EDA5B4EDDA0781087BF57B9CB"/>
  </w:style>
  <w:style w:type="paragraph" w:customStyle="1" w:styleId="6FD583382B814CF6821D66B27205B748">
    <w:name w:val="6FD583382B814CF6821D66B27205B748"/>
  </w:style>
  <w:style w:type="paragraph" w:customStyle="1" w:styleId="4C5DA07BCB6D4FD7AB1CDB587495D3B9">
    <w:name w:val="4C5DA07BCB6D4FD7AB1CDB587495D3B9"/>
  </w:style>
  <w:style w:type="paragraph" w:customStyle="1" w:styleId="1FCDA4D365894067A41411033EB09B4B">
    <w:name w:val="1FCDA4D365894067A41411033EB09B4B"/>
  </w:style>
  <w:style w:type="paragraph" w:customStyle="1" w:styleId="39D0D6571DEF4AF1BDBE2AA5F21B88DD">
    <w:name w:val="39D0D6571DEF4AF1BDBE2AA5F21B88DD"/>
  </w:style>
  <w:style w:type="paragraph" w:customStyle="1" w:styleId="4A1E947F90134DCB89BAC395D0C81BF2">
    <w:name w:val="4A1E947F90134DCB89BAC395D0C81BF2"/>
  </w:style>
  <w:style w:type="paragraph" w:customStyle="1" w:styleId="BB657FCB54274494B06EF9AD8A37ED57">
    <w:name w:val="BB657FCB54274494B06EF9AD8A37ED57"/>
  </w:style>
  <w:style w:type="paragraph" w:customStyle="1" w:styleId="882AB7A8C04C45B08195C8B296791811">
    <w:name w:val="882AB7A8C04C45B08195C8B296791811"/>
  </w:style>
  <w:style w:type="paragraph" w:customStyle="1" w:styleId="43BEB4B0F2B24E54A9F0CFE1622145F0">
    <w:name w:val="43BEB4B0F2B24E54A9F0CFE1622145F0"/>
  </w:style>
  <w:style w:type="paragraph" w:customStyle="1" w:styleId="C2E507013A204BE694D6FD2F832571A9">
    <w:name w:val="C2E507013A204BE694D6FD2F832571A9"/>
  </w:style>
  <w:style w:type="paragraph" w:customStyle="1" w:styleId="A7FB31EDBB4946A283A895231CA08BEB">
    <w:name w:val="A7FB31EDBB4946A283A895231CA08BEB"/>
  </w:style>
  <w:style w:type="paragraph" w:customStyle="1" w:styleId="3E99AEC5275D4CBDBA529C0B72C82BD7">
    <w:name w:val="3E99AEC5275D4CBDBA529C0B72C82BD7"/>
  </w:style>
  <w:style w:type="paragraph" w:customStyle="1" w:styleId="1C85A7D9432E459FA50EE798C077F6F5">
    <w:name w:val="1C85A7D9432E459FA50EE798C077F6F5"/>
  </w:style>
  <w:style w:type="paragraph" w:customStyle="1" w:styleId="CDE617A49BF74B66B01D5063CE4582B6">
    <w:name w:val="CDE617A49BF74B66B01D5063CE4582B6"/>
  </w:style>
  <w:style w:type="paragraph" w:customStyle="1" w:styleId="F95E0BE3D4E24605A0E025A2422A02EA">
    <w:name w:val="F95E0BE3D4E24605A0E025A2422A02EA"/>
  </w:style>
  <w:style w:type="paragraph" w:customStyle="1" w:styleId="5BB8374E144541708B08D331AAF79255">
    <w:name w:val="5BB8374E144541708B08D331AAF79255"/>
  </w:style>
  <w:style w:type="paragraph" w:customStyle="1" w:styleId="43B368AF247E4300B1099093DBCECB70">
    <w:name w:val="43B368AF247E4300B1099093DBCECB70"/>
  </w:style>
  <w:style w:type="paragraph" w:customStyle="1" w:styleId="6FE6E5476E544797ABF656D80E455160">
    <w:name w:val="6FE6E5476E544797ABF656D80E455160"/>
  </w:style>
  <w:style w:type="paragraph" w:customStyle="1" w:styleId="4FF0F36D48BA4EB8A3A307A0E9D504AD">
    <w:name w:val="4FF0F36D48BA4EB8A3A307A0E9D504AD"/>
  </w:style>
  <w:style w:type="paragraph" w:customStyle="1" w:styleId="560B5B36BC714593B072B7165B0762DB">
    <w:name w:val="560B5B36BC714593B072B7165B0762DB"/>
  </w:style>
  <w:style w:type="paragraph" w:customStyle="1" w:styleId="AA7453EB24E1405A80CAA1B96A0B6748">
    <w:name w:val="AA7453EB24E1405A80CAA1B96A0B6748"/>
  </w:style>
  <w:style w:type="paragraph" w:customStyle="1" w:styleId="02AB7BEF166246FA956885A60A24EA13">
    <w:name w:val="02AB7BEF166246FA956885A60A24EA13"/>
  </w:style>
  <w:style w:type="paragraph" w:customStyle="1" w:styleId="4DC9038DB13A46E090B2D4980CE6BD24">
    <w:name w:val="4DC9038DB13A46E090B2D4980CE6BD24"/>
  </w:style>
  <w:style w:type="paragraph" w:customStyle="1" w:styleId="D2F9D2FB99394D1ABF9018ADCEBA1031">
    <w:name w:val="D2F9D2FB99394D1ABF9018ADCEBA1031"/>
  </w:style>
  <w:style w:type="paragraph" w:customStyle="1" w:styleId="AD861765027046C4ACD7E8E1E37BCFDE">
    <w:name w:val="AD861765027046C4ACD7E8E1E37BCFDE"/>
  </w:style>
  <w:style w:type="paragraph" w:customStyle="1" w:styleId="A504028B4D1F44C49E5D5B954A6DECA9">
    <w:name w:val="A504028B4D1F44C49E5D5B954A6DECA9"/>
  </w:style>
  <w:style w:type="paragraph" w:customStyle="1" w:styleId="801019360F79429E8883B5F5AD51C8D5">
    <w:name w:val="801019360F79429E8883B5F5AD51C8D5"/>
  </w:style>
  <w:style w:type="paragraph" w:customStyle="1" w:styleId="3BB70605490A4B9D9B1196718975C5A1">
    <w:name w:val="3BB70605490A4B9D9B1196718975C5A1"/>
  </w:style>
  <w:style w:type="paragraph" w:customStyle="1" w:styleId="7329FA13BD4B49A093A0E505DA0A231C">
    <w:name w:val="7329FA13BD4B49A093A0E505DA0A231C"/>
  </w:style>
  <w:style w:type="paragraph" w:customStyle="1" w:styleId="D7F7EA6DA3704F0CA5C388648EE06D32">
    <w:name w:val="D7F7EA6DA3704F0CA5C388648EE06D32"/>
  </w:style>
  <w:style w:type="paragraph" w:customStyle="1" w:styleId="ADACBD8CCC494403AE8FD9C3B85797BB">
    <w:name w:val="ADACBD8CCC494403AE8FD9C3B85797BB"/>
  </w:style>
  <w:style w:type="paragraph" w:customStyle="1" w:styleId="98BEE7413CA44638B5D89C0F6BD0EFB7">
    <w:name w:val="98BEE7413CA44638B5D89C0F6BD0EFB7"/>
  </w:style>
  <w:style w:type="paragraph" w:customStyle="1" w:styleId="73528B9133794639BDDDA8D9A227BAC7">
    <w:name w:val="73528B9133794639BDDDA8D9A227BAC7"/>
  </w:style>
  <w:style w:type="paragraph" w:customStyle="1" w:styleId="41FA7226A4B64671AF791BFB97F7B430">
    <w:name w:val="41FA7226A4B64671AF791BFB97F7B430"/>
  </w:style>
  <w:style w:type="paragraph" w:customStyle="1" w:styleId="166051DC612F4CBD93F6FEE4EB6115B9">
    <w:name w:val="166051DC612F4CBD93F6FEE4EB6115B9"/>
  </w:style>
  <w:style w:type="paragraph" w:customStyle="1" w:styleId="589743CFC2AE422EA476DA0EEF4C60E5">
    <w:name w:val="589743CFC2AE422EA476DA0EEF4C60E5"/>
  </w:style>
  <w:style w:type="paragraph" w:customStyle="1" w:styleId="2781C46D42C2449C9DB537E9D17AA272">
    <w:name w:val="2781C46D42C2449C9DB537E9D17AA272"/>
  </w:style>
  <w:style w:type="paragraph" w:customStyle="1" w:styleId="B3DCB59E2BD144BEAE15824FAE21B705">
    <w:name w:val="B3DCB59E2BD144BEAE15824FAE21B705"/>
  </w:style>
  <w:style w:type="paragraph" w:customStyle="1" w:styleId="17A461DB93F9443E884AEF872E77F6DD">
    <w:name w:val="17A461DB93F9443E884AEF872E77F6DD"/>
  </w:style>
  <w:style w:type="paragraph" w:customStyle="1" w:styleId="9FE06DACFB5F4C1DAC8950991AF3FEEB">
    <w:name w:val="9FE06DACFB5F4C1DAC8950991AF3FEEB"/>
  </w:style>
  <w:style w:type="paragraph" w:customStyle="1" w:styleId="4038E9280EAB493AB487EB231D11BAA7">
    <w:name w:val="4038E9280EAB493AB487EB231D11BAA7"/>
  </w:style>
  <w:style w:type="paragraph" w:customStyle="1" w:styleId="884102A7123841C59FF4FB8C554D86A8">
    <w:name w:val="884102A7123841C59FF4FB8C554D86A8"/>
  </w:style>
  <w:style w:type="paragraph" w:customStyle="1" w:styleId="CB0238A7EC8649E0B02DEE1BACAEF28F">
    <w:name w:val="CB0238A7EC8649E0B02DEE1BACAEF28F"/>
  </w:style>
  <w:style w:type="paragraph" w:customStyle="1" w:styleId="EF28E691015B452CBD21792DAC344E0D">
    <w:name w:val="EF28E691015B452CBD21792DAC344E0D"/>
  </w:style>
  <w:style w:type="paragraph" w:customStyle="1" w:styleId="714B514B36FB4DBEAC8C2107253D4A48">
    <w:name w:val="714B514B36FB4DBEAC8C2107253D4A48"/>
  </w:style>
  <w:style w:type="paragraph" w:customStyle="1" w:styleId="608B6E655DD54ABF91A54E394B4121A5">
    <w:name w:val="608B6E655DD54ABF91A54E394B4121A5"/>
  </w:style>
  <w:style w:type="paragraph" w:customStyle="1" w:styleId="48BFE0E8783B476A9D10924C4E1FF93E">
    <w:name w:val="48BFE0E8783B476A9D10924C4E1FF93E"/>
  </w:style>
  <w:style w:type="paragraph" w:customStyle="1" w:styleId="8C576511B0564210A479A253A4647153">
    <w:name w:val="8C576511B0564210A479A253A4647153"/>
  </w:style>
  <w:style w:type="paragraph" w:customStyle="1" w:styleId="C81273B0A42A4DCA9FBC6F12FB650B09">
    <w:name w:val="C81273B0A42A4DCA9FBC6F12FB650B09"/>
  </w:style>
  <w:style w:type="paragraph" w:customStyle="1" w:styleId="A2AE5B7FCE204E4BB3A942E2FAD61F47">
    <w:name w:val="A2AE5B7FCE204E4BB3A942E2FAD61F47"/>
  </w:style>
  <w:style w:type="paragraph" w:customStyle="1" w:styleId="46038429958F4B80B04ECD4F9F762C3D">
    <w:name w:val="46038429958F4B80B04ECD4F9F762C3D"/>
  </w:style>
  <w:style w:type="paragraph" w:customStyle="1" w:styleId="7D75BF0F3CC842458215E36A1B42F8A2">
    <w:name w:val="7D75BF0F3CC842458215E36A1B42F8A2"/>
  </w:style>
  <w:style w:type="paragraph" w:customStyle="1" w:styleId="B87E926901314B9A8A822C27CEAD2B74">
    <w:name w:val="B87E926901314B9A8A822C27CEAD2B74"/>
  </w:style>
  <w:style w:type="paragraph" w:customStyle="1" w:styleId="BAB9CECDF78447CE856542C397C5230D">
    <w:name w:val="BAB9CECDF78447CE856542C397C5230D"/>
  </w:style>
  <w:style w:type="paragraph" w:customStyle="1" w:styleId="6A8209D14FD2414E91E3F9BA0F68B24E">
    <w:name w:val="6A8209D14FD2414E91E3F9BA0F68B24E"/>
  </w:style>
  <w:style w:type="paragraph" w:customStyle="1" w:styleId="6272FB051317425BBB8D1624734A501C">
    <w:name w:val="6272FB051317425BBB8D1624734A501C"/>
  </w:style>
  <w:style w:type="paragraph" w:customStyle="1" w:styleId="E6F93C1ADB05493E99C2552BF6F4E142">
    <w:name w:val="E6F93C1ADB05493E99C2552BF6F4E142"/>
  </w:style>
  <w:style w:type="paragraph" w:customStyle="1" w:styleId="BF0678A6D613460E93CCC5899D74CE00">
    <w:name w:val="BF0678A6D613460E93CCC5899D74CE00"/>
  </w:style>
  <w:style w:type="paragraph" w:customStyle="1" w:styleId="46615CD489724938A3691D8EBA08E949">
    <w:name w:val="46615CD489724938A3691D8EBA08E949"/>
  </w:style>
  <w:style w:type="paragraph" w:customStyle="1" w:styleId="0B7A5503E3D54EC988210DB1C647FBB8">
    <w:name w:val="0B7A5503E3D54EC988210DB1C647FBB8"/>
  </w:style>
  <w:style w:type="paragraph" w:customStyle="1" w:styleId="1367EEED34CA48B6B9F45A15B16B74B7">
    <w:name w:val="1367EEED34CA48B6B9F45A15B16B74B7"/>
  </w:style>
  <w:style w:type="paragraph" w:customStyle="1" w:styleId="457D09955E5D4B50AAE2DD0DD1C90074">
    <w:name w:val="457D09955E5D4B50AAE2DD0DD1C90074"/>
  </w:style>
  <w:style w:type="paragraph" w:customStyle="1" w:styleId="1B527899C40E4F7AB2DFD4331196A2EB">
    <w:name w:val="1B527899C40E4F7AB2DFD4331196A2EB"/>
  </w:style>
  <w:style w:type="paragraph" w:customStyle="1" w:styleId="987B0DE31950434F8ADEF335B0BE229B">
    <w:name w:val="987B0DE31950434F8ADEF335B0BE229B"/>
  </w:style>
  <w:style w:type="paragraph" w:customStyle="1" w:styleId="342E52CEADF74004A650DFA49CA0CC52">
    <w:name w:val="342E52CEADF74004A650DFA49CA0CC52"/>
  </w:style>
  <w:style w:type="paragraph" w:customStyle="1" w:styleId="864EBACEDA17488F90855FCB9D67EC6A">
    <w:name w:val="864EBACEDA17488F90855FCB9D67EC6A"/>
  </w:style>
  <w:style w:type="paragraph" w:customStyle="1" w:styleId="A46A5DF511C7402B84C6D19472BC2AB0">
    <w:name w:val="A46A5DF511C7402B84C6D19472BC2AB0"/>
  </w:style>
  <w:style w:type="paragraph" w:customStyle="1" w:styleId="93DAF3F6DC344BB0A7F9A860948E2B39">
    <w:name w:val="93DAF3F6DC344BB0A7F9A860948E2B39"/>
  </w:style>
  <w:style w:type="paragraph" w:customStyle="1" w:styleId="6D30E1298C4949DDAA233BD8F58A55EC">
    <w:name w:val="6D30E1298C4949DDAA233BD8F58A55EC"/>
  </w:style>
  <w:style w:type="paragraph" w:customStyle="1" w:styleId="BE7DDF872CEF422D80A95AD787F827CF">
    <w:name w:val="BE7DDF872CEF422D80A95AD787F827CF"/>
  </w:style>
  <w:style w:type="paragraph" w:customStyle="1" w:styleId="68AEDBC7FFA8443A98C75590B964F0C7">
    <w:name w:val="68AEDBC7FFA8443A98C75590B964F0C7"/>
  </w:style>
  <w:style w:type="paragraph" w:customStyle="1" w:styleId="938630B18419429C9F895AAEDB26CFA0">
    <w:name w:val="938630B18419429C9F895AAEDB26CFA0"/>
  </w:style>
  <w:style w:type="paragraph" w:customStyle="1" w:styleId="77F23D98F0DF4D1C8FC110F1A82CD690">
    <w:name w:val="77F23D98F0DF4D1C8FC110F1A82CD690"/>
  </w:style>
  <w:style w:type="paragraph" w:customStyle="1" w:styleId="1A5F21FE59FB49B3B63EB804EE6423CD">
    <w:name w:val="1A5F21FE59FB49B3B63EB804EE6423CD"/>
  </w:style>
  <w:style w:type="paragraph" w:customStyle="1" w:styleId="46D4F0CB8218441685DEAFE7B4C81D50">
    <w:name w:val="46D4F0CB8218441685DEAFE7B4C81D50"/>
  </w:style>
  <w:style w:type="paragraph" w:customStyle="1" w:styleId="F1FAE3B002CB430293A760998FC39EA5">
    <w:name w:val="F1FAE3B002CB430293A760998FC39EA5"/>
  </w:style>
  <w:style w:type="paragraph" w:customStyle="1" w:styleId="B4B8ECC69804433A846BF2CD35873391">
    <w:name w:val="B4B8ECC69804433A846BF2CD35873391"/>
  </w:style>
  <w:style w:type="paragraph" w:customStyle="1" w:styleId="2C8D56B03F9643598AFED6D79BF4F5C6">
    <w:name w:val="2C8D56B03F9643598AFED6D79BF4F5C6"/>
  </w:style>
  <w:style w:type="paragraph" w:customStyle="1" w:styleId="29ACBB54CE984DF5A624E23D2397A258">
    <w:name w:val="29ACBB54CE984DF5A624E23D2397A258"/>
  </w:style>
  <w:style w:type="paragraph" w:customStyle="1" w:styleId="475C0793BBC340A488120BC8E9064F25">
    <w:name w:val="475C0793BBC340A488120BC8E9064F25"/>
  </w:style>
  <w:style w:type="paragraph" w:customStyle="1" w:styleId="9825A0330E3D4178A4D432E4A55BA27C">
    <w:name w:val="9825A0330E3D4178A4D432E4A55BA27C"/>
  </w:style>
  <w:style w:type="paragraph" w:customStyle="1" w:styleId="8FB669961F96491EB7598F43FDD0D237">
    <w:name w:val="8FB669961F96491EB7598F43FDD0D237"/>
  </w:style>
  <w:style w:type="paragraph" w:customStyle="1" w:styleId="89E612B572074AA09A7185A897C56E4F">
    <w:name w:val="89E612B572074AA09A7185A897C56E4F"/>
  </w:style>
  <w:style w:type="paragraph" w:customStyle="1" w:styleId="DDAFED73891E4251A9DA1DF6EB097F6B">
    <w:name w:val="DDAFED73891E4251A9DA1DF6EB097F6B"/>
  </w:style>
  <w:style w:type="paragraph" w:customStyle="1" w:styleId="981E4B50BECD4F5AACCA2F105C5C52FF">
    <w:name w:val="981E4B50BECD4F5AACCA2F105C5C52FF"/>
  </w:style>
  <w:style w:type="paragraph" w:customStyle="1" w:styleId="F2A14051DFC34DC0AEBEE965D7297B36">
    <w:name w:val="F2A14051DFC34DC0AEBEE965D7297B36"/>
  </w:style>
  <w:style w:type="paragraph" w:customStyle="1" w:styleId="952EED44F4594EDBBA57712F381438AC">
    <w:name w:val="952EED44F4594EDBBA57712F381438AC"/>
  </w:style>
  <w:style w:type="paragraph" w:customStyle="1" w:styleId="7E7C9521BB554AD486108EF734EDE51A">
    <w:name w:val="7E7C9521BB554AD486108EF734EDE51A"/>
  </w:style>
  <w:style w:type="paragraph" w:customStyle="1" w:styleId="9F487B8E67044097A0573A8F6B036CD4">
    <w:name w:val="9F487B8E67044097A0573A8F6B036CD4"/>
  </w:style>
  <w:style w:type="paragraph" w:customStyle="1" w:styleId="E159704C0E384559B8816F00CEEB12CB">
    <w:name w:val="E159704C0E384559B8816F00CEEB12CB"/>
  </w:style>
  <w:style w:type="paragraph" w:customStyle="1" w:styleId="C3E4055B808E480ABF13A12F076E351F">
    <w:name w:val="C3E4055B808E480ABF13A12F076E351F"/>
  </w:style>
  <w:style w:type="paragraph" w:customStyle="1" w:styleId="6C814F8142914AE0BBCAB1D8ACAA016B">
    <w:name w:val="6C814F8142914AE0BBCAB1D8ACAA016B"/>
  </w:style>
  <w:style w:type="paragraph" w:customStyle="1" w:styleId="1F3C71A003914106BC8C8B74973AC188">
    <w:name w:val="1F3C71A003914106BC8C8B74973AC188"/>
  </w:style>
  <w:style w:type="paragraph" w:customStyle="1" w:styleId="D0B6619A35E94D408EC3A2FB9477FECC">
    <w:name w:val="D0B6619A35E94D408EC3A2FB9477FECC"/>
  </w:style>
  <w:style w:type="paragraph" w:customStyle="1" w:styleId="3101B1607DF046C7A04A25781099D576">
    <w:name w:val="3101B1607DF046C7A04A25781099D576"/>
  </w:style>
  <w:style w:type="paragraph" w:customStyle="1" w:styleId="3C20B54D77F94F86BAE33670646439BC">
    <w:name w:val="3C20B54D77F94F86BAE33670646439BC"/>
  </w:style>
  <w:style w:type="paragraph" w:customStyle="1" w:styleId="EAC16BB045374A5ABED7BE19ACA83826">
    <w:name w:val="EAC16BB045374A5ABED7BE19ACA83826"/>
  </w:style>
  <w:style w:type="paragraph" w:customStyle="1" w:styleId="754703ED371046188A5A8F7A57A546D4">
    <w:name w:val="754703ED371046188A5A8F7A57A546D4"/>
  </w:style>
  <w:style w:type="paragraph" w:customStyle="1" w:styleId="743820D8BE0B4BD1AD7D36B8DBAFF767">
    <w:name w:val="743820D8BE0B4BD1AD7D36B8DBAFF767"/>
  </w:style>
  <w:style w:type="paragraph" w:customStyle="1" w:styleId="6455F555488E45DB8490A8CA67AC1839">
    <w:name w:val="6455F555488E45DB8490A8CA67AC1839"/>
  </w:style>
  <w:style w:type="paragraph" w:customStyle="1" w:styleId="5A2CAC37C135441BBBAF32FD4B123682">
    <w:name w:val="5A2CAC37C135441BBBAF32FD4B123682"/>
  </w:style>
  <w:style w:type="paragraph" w:customStyle="1" w:styleId="B8378B136A7C453DAA30C6DE9C7999F7">
    <w:name w:val="B8378B136A7C453DAA30C6DE9C7999F7"/>
  </w:style>
  <w:style w:type="paragraph" w:customStyle="1" w:styleId="FA6C1C36BBC84F93B9CCEA3BD7F9F001">
    <w:name w:val="FA6C1C36BBC84F93B9CCEA3BD7F9F001"/>
  </w:style>
  <w:style w:type="paragraph" w:customStyle="1" w:styleId="44A1DC82471943A28EE454653D8111F6">
    <w:name w:val="44A1DC82471943A28EE454653D8111F6"/>
  </w:style>
  <w:style w:type="paragraph" w:customStyle="1" w:styleId="7DC6A93CBA804CE2A4BC96882595C5E2">
    <w:name w:val="7DC6A93CBA804CE2A4BC96882595C5E2"/>
  </w:style>
  <w:style w:type="paragraph" w:customStyle="1" w:styleId="6986560DE48E4370824A6458B1A2E080">
    <w:name w:val="6986560DE48E4370824A6458B1A2E080"/>
  </w:style>
  <w:style w:type="paragraph" w:customStyle="1" w:styleId="B1C6A16A6F664D728E6DF87776A3959E">
    <w:name w:val="B1C6A16A6F664D728E6DF87776A3959E"/>
  </w:style>
  <w:style w:type="paragraph" w:customStyle="1" w:styleId="8F07E40DB06C4ECFA230FD9271A4E361">
    <w:name w:val="8F07E40DB06C4ECFA230FD9271A4E361"/>
  </w:style>
  <w:style w:type="paragraph" w:customStyle="1" w:styleId="185909185E934D909EA12B1FA5753119">
    <w:name w:val="185909185E934D909EA12B1FA5753119"/>
  </w:style>
  <w:style w:type="paragraph" w:customStyle="1" w:styleId="EBE31F639DB24C1B81F8C46316D2E090">
    <w:name w:val="EBE31F639DB24C1B81F8C46316D2E090"/>
  </w:style>
  <w:style w:type="paragraph" w:customStyle="1" w:styleId="CCA4AC8D484148FEB30EB06821161A0F">
    <w:name w:val="CCA4AC8D484148FEB30EB06821161A0F"/>
  </w:style>
  <w:style w:type="paragraph" w:customStyle="1" w:styleId="0B9863EF4E7F4AEB9143B7B59CC9BB6A">
    <w:name w:val="0B9863EF4E7F4AEB9143B7B59CC9BB6A"/>
  </w:style>
  <w:style w:type="paragraph" w:customStyle="1" w:styleId="95FB2A1EB841481BA8293331687AD37B">
    <w:name w:val="95FB2A1EB841481BA8293331687AD37B"/>
  </w:style>
  <w:style w:type="paragraph" w:customStyle="1" w:styleId="6E5DCB4919D142E297A87FA6DA767729">
    <w:name w:val="6E5DCB4919D142E297A87FA6DA767729"/>
  </w:style>
  <w:style w:type="paragraph" w:customStyle="1" w:styleId="744659474441440C8625846780842DFB">
    <w:name w:val="744659474441440C8625846780842DFB"/>
  </w:style>
  <w:style w:type="paragraph" w:customStyle="1" w:styleId="B29EB91E9F51497A9AE63C029B90534A">
    <w:name w:val="B29EB91E9F51497A9AE63C029B90534A"/>
  </w:style>
  <w:style w:type="paragraph" w:customStyle="1" w:styleId="43257C8E955E491A9EDBA06534F79FA9">
    <w:name w:val="43257C8E955E491A9EDBA06534F79FA9"/>
  </w:style>
  <w:style w:type="paragraph" w:customStyle="1" w:styleId="066EF2ED4CEE4525A8958DFBBD4CAF82">
    <w:name w:val="066EF2ED4CEE4525A8958DFBBD4CAF82"/>
  </w:style>
  <w:style w:type="paragraph" w:customStyle="1" w:styleId="EDC73C7804CB499090854A478E83EF1A">
    <w:name w:val="EDC73C7804CB499090854A478E83EF1A"/>
  </w:style>
  <w:style w:type="paragraph" w:customStyle="1" w:styleId="64F816B8DC6847DB9802CF75DCF40783">
    <w:name w:val="64F816B8DC6847DB9802CF75DCF40783"/>
  </w:style>
  <w:style w:type="paragraph" w:customStyle="1" w:styleId="B028E6557CEB4735AC219F32E8C6FEDB">
    <w:name w:val="B028E6557CEB4735AC219F32E8C6FEDB"/>
  </w:style>
  <w:style w:type="paragraph" w:customStyle="1" w:styleId="6A0E78A7A47E43128E349891BC62A7D9">
    <w:name w:val="6A0E78A7A47E43128E349891BC62A7D9"/>
  </w:style>
  <w:style w:type="paragraph" w:customStyle="1" w:styleId="3A4E74620DC1493CAC87EDA5ACAE9171">
    <w:name w:val="3A4E74620DC1493CAC87EDA5ACAE9171"/>
  </w:style>
  <w:style w:type="paragraph" w:customStyle="1" w:styleId="009C2D96BE2A474CA7C3B41F7854DDD9">
    <w:name w:val="009C2D96BE2A474CA7C3B41F7854DDD9"/>
  </w:style>
  <w:style w:type="paragraph" w:customStyle="1" w:styleId="AC4B21829ECF416C8F6373394171182F">
    <w:name w:val="AC4B21829ECF416C8F6373394171182F"/>
  </w:style>
  <w:style w:type="paragraph" w:customStyle="1" w:styleId="F0BFDDFE4A0840B68BD3EC489B01F059">
    <w:name w:val="F0BFDDFE4A0840B68BD3EC489B01F059"/>
  </w:style>
  <w:style w:type="paragraph" w:customStyle="1" w:styleId="5A2EE316670041169336E439B6F19568">
    <w:name w:val="5A2EE316670041169336E439B6F19568"/>
  </w:style>
  <w:style w:type="paragraph" w:customStyle="1" w:styleId="74FA0281F7CB4C1B9B974A888AA1CC40">
    <w:name w:val="74FA0281F7CB4C1B9B974A888AA1CC40"/>
  </w:style>
  <w:style w:type="paragraph" w:customStyle="1" w:styleId="63FC20B9CF694273BB07D3828A1C419C">
    <w:name w:val="63FC20B9CF694273BB07D3828A1C419C"/>
  </w:style>
  <w:style w:type="paragraph" w:customStyle="1" w:styleId="ED5821BE8F764C35A1554C95C4DCFEB7">
    <w:name w:val="ED5821BE8F764C35A1554C95C4DCFEB7"/>
  </w:style>
  <w:style w:type="paragraph" w:customStyle="1" w:styleId="E120A76F3F1044EC9CC047473878DC90">
    <w:name w:val="E120A76F3F1044EC9CC047473878DC90"/>
  </w:style>
  <w:style w:type="paragraph" w:customStyle="1" w:styleId="E41946CBE7C3428D9163BDBE244C7C58">
    <w:name w:val="E41946CBE7C3428D9163BDBE244C7C58"/>
  </w:style>
  <w:style w:type="paragraph" w:customStyle="1" w:styleId="9929A15DE10B45F695B34385F0D8AC6D">
    <w:name w:val="9929A15DE10B45F695B34385F0D8AC6D"/>
  </w:style>
  <w:style w:type="paragraph" w:customStyle="1" w:styleId="8B94E254A9FE436AB39593158AEC54D8">
    <w:name w:val="8B94E254A9FE436AB39593158AEC54D8"/>
  </w:style>
  <w:style w:type="paragraph" w:customStyle="1" w:styleId="E6D17072761C4CB591BDA8C6A0EDD06D">
    <w:name w:val="E6D17072761C4CB591BDA8C6A0EDD06D"/>
  </w:style>
  <w:style w:type="paragraph" w:customStyle="1" w:styleId="3F03A8B0B1B94A08A661C386CADAE705">
    <w:name w:val="3F03A8B0B1B94A08A661C386CADAE705"/>
  </w:style>
  <w:style w:type="paragraph" w:customStyle="1" w:styleId="74D7574227FF461D89678E7DA7DE5BD8">
    <w:name w:val="74D7574227FF461D89678E7DA7DE5BD8"/>
  </w:style>
  <w:style w:type="paragraph" w:customStyle="1" w:styleId="6808B8A99EC04D33A2BCC75069027B3F">
    <w:name w:val="6808B8A99EC04D33A2BCC75069027B3F"/>
  </w:style>
  <w:style w:type="paragraph" w:customStyle="1" w:styleId="BF12897EE7CD4175AE04410CA7D4AF55">
    <w:name w:val="BF12897EE7CD4175AE04410CA7D4AF55"/>
  </w:style>
  <w:style w:type="paragraph" w:customStyle="1" w:styleId="6F9910EEC6B5434AA285C3528C3086E0">
    <w:name w:val="6F9910EEC6B5434AA285C3528C3086E0"/>
  </w:style>
  <w:style w:type="paragraph" w:customStyle="1" w:styleId="3C0E396E92EF4D12A5AADF60229D4AB5">
    <w:name w:val="3C0E396E92EF4D12A5AADF60229D4AB5"/>
  </w:style>
  <w:style w:type="paragraph" w:customStyle="1" w:styleId="236750634FC946918D184DD451C97D2C">
    <w:name w:val="236750634FC946918D184DD451C97D2C"/>
  </w:style>
  <w:style w:type="paragraph" w:customStyle="1" w:styleId="5A611038754B477F925B54A6F9C898E2">
    <w:name w:val="5A611038754B477F925B54A6F9C898E2"/>
  </w:style>
  <w:style w:type="paragraph" w:customStyle="1" w:styleId="04CF78ED5BF4453B9836994774BD0750">
    <w:name w:val="04CF78ED5BF4453B9836994774BD0750"/>
  </w:style>
  <w:style w:type="paragraph" w:customStyle="1" w:styleId="111EF03A38B64150B7906D4A302DC0D0">
    <w:name w:val="111EF03A38B64150B7906D4A302DC0D0"/>
  </w:style>
  <w:style w:type="paragraph" w:customStyle="1" w:styleId="5629E55C16D24060ABC1F2CD7AAFC243">
    <w:name w:val="5629E55C16D24060ABC1F2CD7AAFC243"/>
  </w:style>
  <w:style w:type="paragraph" w:customStyle="1" w:styleId="DBED179708EA4C9090635A6CDE236898">
    <w:name w:val="DBED179708EA4C9090635A6CDE236898"/>
  </w:style>
  <w:style w:type="paragraph" w:customStyle="1" w:styleId="700EDB815D2C423AAFBDE7285E58F099">
    <w:name w:val="700EDB815D2C423AAFBDE7285E58F099"/>
  </w:style>
  <w:style w:type="paragraph" w:customStyle="1" w:styleId="94F49E23FDDC4823A3E17D86D75C9FD5">
    <w:name w:val="94F49E23FDDC4823A3E17D86D75C9FD5"/>
  </w:style>
  <w:style w:type="paragraph" w:customStyle="1" w:styleId="B40408C5B50D440EB0A6E33D3227341B">
    <w:name w:val="B40408C5B50D440EB0A6E33D3227341B"/>
  </w:style>
  <w:style w:type="paragraph" w:customStyle="1" w:styleId="986D4C80EE2948238E448474B5ACD108">
    <w:name w:val="986D4C80EE2948238E448474B5ACD108"/>
  </w:style>
  <w:style w:type="paragraph" w:customStyle="1" w:styleId="A224922944D24C7E82237EFCB9E63529">
    <w:name w:val="A224922944D24C7E82237EFCB9E63529"/>
  </w:style>
  <w:style w:type="paragraph" w:customStyle="1" w:styleId="2138D39A98704D259C9811EE8A88C73F">
    <w:name w:val="2138D39A98704D259C9811EE8A88C73F"/>
  </w:style>
  <w:style w:type="paragraph" w:customStyle="1" w:styleId="7A57D8B0184F4D5799A535347F4DA9C0">
    <w:name w:val="7A57D8B0184F4D5799A535347F4DA9C0"/>
  </w:style>
  <w:style w:type="paragraph" w:customStyle="1" w:styleId="26DE4B7C8F5441B8800025BBBFA79CDE">
    <w:name w:val="26DE4B7C8F5441B8800025BBBFA79CDE"/>
  </w:style>
  <w:style w:type="paragraph" w:customStyle="1" w:styleId="7AEA9C2C8DC541A393648097B5436A3A">
    <w:name w:val="7AEA9C2C8DC541A393648097B5436A3A"/>
  </w:style>
  <w:style w:type="paragraph" w:customStyle="1" w:styleId="B8B3AC9D3E7743478D8D1A7815D3A81F">
    <w:name w:val="B8B3AC9D3E7743478D8D1A7815D3A81F"/>
  </w:style>
  <w:style w:type="paragraph" w:customStyle="1" w:styleId="A9CA345C31E6496880566ED28469B01B">
    <w:name w:val="A9CA345C31E6496880566ED28469B01B"/>
  </w:style>
  <w:style w:type="paragraph" w:customStyle="1" w:styleId="6CD3F52D509047A299065CBEF9D281AA">
    <w:name w:val="6CD3F52D509047A299065CBEF9D281AA"/>
  </w:style>
  <w:style w:type="paragraph" w:customStyle="1" w:styleId="11CC839282E8462EB38258F0DC462E3E">
    <w:name w:val="11CC839282E8462EB38258F0DC462E3E"/>
  </w:style>
  <w:style w:type="paragraph" w:customStyle="1" w:styleId="494ECABBE89548238A03362E72FF2521">
    <w:name w:val="494ECABBE89548238A03362E72FF2521"/>
  </w:style>
  <w:style w:type="paragraph" w:customStyle="1" w:styleId="F85C68C25E444DDF84836A346DC8A51C">
    <w:name w:val="F85C68C25E444DDF84836A346DC8A51C"/>
  </w:style>
  <w:style w:type="paragraph" w:customStyle="1" w:styleId="7BBC90B5A4A94C218D267F09ED5B3393">
    <w:name w:val="7BBC90B5A4A94C218D267F09ED5B3393"/>
  </w:style>
  <w:style w:type="paragraph" w:customStyle="1" w:styleId="8A5CE6679A7B47368962A5D2CF39AA4F">
    <w:name w:val="8A5CE6679A7B47368962A5D2CF39AA4F"/>
  </w:style>
  <w:style w:type="paragraph" w:customStyle="1" w:styleId="B14A1EA5EE284F82BD98B59B344D1756">
    <w:name w:val="B14A1EA5EE284F82BD98B59B344D1756"/>
  </w:style>
  <w:style w:type="paragraph" w:customStyle="1" w:styleId="C43B7BE8AAAB49B99092EED61790CCF4">
    <w:name w:val="C43B7BE8AAAB49B99092EED61790CCF4"/>
  </w:style>
  <w:style w:type="paragraph" w:customStyle="1" w:styleId="17CC91FED7DF4270B8842023620D9026">
    <w:name w:val="17CC91FED7DF4270B8842023620D9026"/>
  </w:style>
  <w:style w:type="paragraph" w:customStyle="1" w:styleId="C9F334BE0DF34A389205E5BEC0A178D7">
    <w:name w:val="C9F334BE0DF34A389205E5BEC0A178D7"/>
  </w:style>
  <w:style w:type="paragraph" w:customStyle="1" w:styleId="0EA899256CB54D06B009995FDE72A1FC">
    <w:name w:val="0EA899256CB54D06B009995FDE72A1FC"/>
  </w:style>
  <w:style w:type="paragraph" w:customStyle="1" w:styleId="1BE0B37A8AF2406DA52CA67940DEEC08">
    <w:name w:val="1BE0B37A8AF2406DA52CA67940DEEC08"/>
  </w:style>
  <w:style w:type="paragraph" w:customStyle="1" w:styleId="8D34846B90B249A1A20F7F00CD0A2C8B">
    <w:name w:val="8D34846B90B249A1A20F7F00CD0A2C8B"/>
  </w:style>
  <w:style w:type="paragraph" w:customStyle="1" w:styleId="6729AB5261BD47718328C8701A983102">
    <w:name w:val="6729AB5261BD47718328C8701A983102"/>
  </w:style>
  <w:style w:type="paragraph" w:customStyle="1" w:styleId="65835A494FF04ACFBDF35AC64743F906">
    <w:name w:val="65835A494FF04ACFBDF35AC64743F906"/>
  </w:style>
  <w:style w:type="paragraph" w:customStyle="1" w:styleId="2257AD75E18747A9A3881B0B6F1F71BC">
    <w:name w:val="2257AD75E18747A9A3881B0B6F1F71BC"/>
  </w:style>
  <w:style w:type="paragraph" w:customStyle="1" w:styleId="04E8013AEE23407B9D40FAE5976AB758">
    <w:name w:val="04E8013AEE23407B9D40FAE5976AB758"/>
  </w:style>
  <w:style w:type="paragraph" w:customStyle="1" w:styleId="624D51EA8DDD4EB1BF7BA7556EDA4C9D">
    <w:name w:val="624D51EA8DDD4EB1BF7BA7556EDA4C9D"/>
  </w:style>
  <w:style w:type="paragraph" w:customStyle="1" w:styleId="DC3F2816218F424C88ED8D928D6C6E8A">
    <w:name w:val="DC3F2816218F424C88ED8D928D6C6E8A"/>
  </w:style>
  <w:style w:type="paragraph" w:customStyle="1" w:styleId="6273749795C242F7A8F8879EC80A031D">
    <w:name w:val="6273749795C242F7A8F8879EC80A031D"/>
  </w:style>
  <w:style w:type="paragraph" w:customStyle="1" w:styleId="1326606D7B654E76AFCEBFFBC60D1210">
    <w:name w:val="1326606D7B654E76AFCEBFFBC60D1210"/>
  </w:style>
  <w:style w:type="paragraph" w:customStyle="1" w:styleId="CE206A0C7D9D47ED90065FE0AB4FEA33">
    <w:name w:val="CE206A0C7D9D47ED90065FE0AB4FEA33"/>
  </w:style>
  <w:style w:type="paragraph" w:customStyle="1" w:styleId="9FE47E9B1F4F41478188D2865AAC8EC9">
    <w:name w:val="9FE47E9B1F4F41478188D2865AAC8EC9"/>
  </w:style>
  <w:style w:type="paragraph" w:customStyle="1" w:styleId="74F41B7C395B40AB8D710CFF9F3C0836">
    <w:name w:val="74F41B7C395B40AB8D710CFF9F3C0836"/>
  </w:style>
  <w:style w:type="paragraph" w:customStyle="1" w:styleId="6EFACE4C387A45F0A5109F215BC8ADD9">
    <w:name w:val="6EFACE4C387A45F0A5109F215BC8ADD9"/>
  </w:style>
  <w:style w:type="paragraph" w:customStyle="1" w:styleId="3276722E2609479AA3F1404966A43D4E">
    <w:name w:val="3276722E2609479AA3F1404966A43D4E"/>
  </w:style>
  <w:style w:type="paragraph" w:customStyle="1" w:styleId="43429EDC7F894FE4884FC6BE200986B7">
    <w:name w:val="43429EDC7F894FE4884FC6BE200986B7"/>
  </w:style>
  <w:style w:type="paragraph" w:customStyle="1" w:styleId="2BC70D952C7240A091B9BC5DE5EA5FE5">
    <w:name w:val="2BC70D952C7240A091B9BC5DE5EA5FE5"/>
  </w:style>
  <w:style w:type="paragraph" w:customStyle="1" w:styleId="494230E6A4BD4ED5BCB9FB01751068B9">
    <w:name w:val="494230E6A4BD4ED5BCB9FB01751068B9"/>
  </w:style>
  <w:style w:type="paragraph" w:customStyle="1" w:styleId="C7E08BCF2CE7425DBBEAE71A7C589CB3">
    <w:name w:val="C7E08BCF2CE7425DBBEAE71A7C589CB3"/>
  </w:style>
  <w:style w:type="paragraph" w:customStyle="1" w:styleId="719EE13EC3A140C1B21BEED09BAA7DCE">
    <w:name w:val="719EE13EC3A140C1B21BEED09BAA7DCE"/>
  </w:style>
  <w:style w:type="paragraph" w:customStyle="1" w:styleId="F7E9FD528ADA490988382502F2A63D4E">
    <w:name w:val="F7E9FD528ADA490988382502F2A63D4E"/>
  </w:style>
  <w:style w:type="paragraph" w:customStyle="1" w:styleId="57B82D77F7284D95967832D0D193B041">
    <w:name w:val="57B82D77F7284D95967832D0D193B041"/>
  </w:style>
  <w:style w:type="paragraph" w:customStyle="1" w:styleId="1E2432794761430392A879A7CD360F18">
    <w:name w:val="1E2432794761430392A879A7CD360F18"/>
  </w:style>
  <w:style w:type="paragraph" w:customStyle="1" w:styleId="24C727E89AD641EF8431B76EF0598127">
    <w:name w:val="24C727E89AD641EF8431B76EF0598127"/>
  </w:style>
  <w:style w:type="paragraph" w:customStyle="1" w:styleId="B18879DFB74B4A6CB2101532CFC3A707">
    <w:name w:val="B18879DFB74B4A6CB2101532CFC3A707"/>
  </w:style>
  <w:style w:type="paragraph" w:customStyle="1" w:styleId="86107EC4DF84463DAEEF2B3FDAE6C90C">
    <w:name w:val="86107EC4DF84463DAEEF2B3FDAE6C90C"/>
  </w:style>
  <w:style w:type="paragraph" w:customStyle="1" w:styleId="C7DEA82C09404E6493B545778A6DA14A">
    <w:name w:val="C7DEA82C09404E6493B545778A6DA14A"/>
  </w:style>
  <w:style w:type="paragraph" w:customStyle="1" w:styleId="D38C6B7E34AF4B5DAC288CC8FBDC0669">
    <w:name w:val="D38C6B7E34AF4B5DAC288CC8FBDC0669"/>
  </w:style>
  <w:style w:type="paragraph" w:customStyle="1" w:styleId="9D8BA4A6974647F28693637C1F04C39F">
    <w:name w:val="9D8BA4A6974647F28693637C1F04C39F"/>
  </w:style>
  <w:style w:type="paragraph" w:customStyle="1" w:styleId="5DC1C8F0BA864721BE4B6A48F9026098">
    <w:name w:val="5DC1C8F0BA864721BE4B6A48F9026098"/>
  </w:style>
  <w:style w:type="paragraph" w:customStyle="1" w:styleId="EED22322F4A94843B1A3E1F039E5CF3C">
    <w:name w:val="EED22322F4A94843B1A3E1F039E5CF3C"/>
  </w:style>
  <w:style w:type="paragraph" w:customStyle="1" w:styleId="6837CFB147E5435CBF2264B16109FFC4">
    <w:name w:val="6837CFB147E5435CBF2264B16109FFC4"/>
  </w:style>
  <w:style w:type="paragraph" w:customStyle="1" w:styleId="37BDC4531F8342AE874C722C220A75C3">
    <w:name w:val="37BDC4531F8342AE874C722C220A75C3"/>
  </w:style>
  <w:style w:type="paragraph" w:customStyle="1" w:styleId="495EEDB16EE048D9A0E0D75616BA494D">
    <w:name w:val="495EEDB16EE048D9A0E0D75616BA494D"/>
  </w:style>
  <w:style w:type="paragraph" w:customStyle="1" w:styleId="ECA4082FA3634F99A5C490214886B4A6">
    <w:name w:val="ECA4082FA3634F99A5C490214886B4A6"/>
  </w:style>
  <w:style w:type="paragraph" w:customStyle="1" w:styleId="8C529CC9B31041688C119A94E2E7E7E6">
    <w:name w:val="8C529CC9B31041688C119A94E2E7E7E6"/>
  </w:style>
  <w:style w:type="paragraph" w:customStyle="1" w:styleId="266CFADAC098402DBAA987225594F704">
    <w:name w:val="266CFADAC098402DBAA987225594F704"/>
  </w:style>
  <w:style w:type="paragraph" w:customStyle="1" w:styleId="2FC7D736049B4AD387F78D7D50084AB0">
    <w:name w:val="2FC7D736049B4AD387F78D7D50084AB0"/>
  </w:style>
  <w:style w:type="paragraph" w:customStyle="1" w:styleId="3470A1D92B744AA6BC8E86098EAB0564">
    <w:name w:val="3470A1D92B744AA6BC8E86098EAB0564"/>
  </w:style>
  <w:style w:type="paragraph" w:customStyle="1" w:styleId="6F567F81350C48019D5C7C9EBA3F2E72">
    <w:name w:val="6F567F81350C48019D5C7C9EBA3F2E72"/>
  </w:style>
  <w:style w:type="paragraph" w:customStyle="1" w:styleId="1E7141AD7B8146EEBD953B13B125AF4F">
    <w:name w:val="1E7141AD7B8146EEBD953B13B125AF4F"/>
  </w:style>
  <w:style w:type="paragraph" w:customStyle="1" w:styleId="8B50B7BB6B9444F5AF0CD672C88E571C">
    <w:name w:val="8B50B7BB6B9444F5AF0CD672C88E571C"/>
  </w:style>
  <w:style w:type="paragraph" w:customStyle="1" w:styleId="F1FDE7ED7718469DA2E841B900FA35DA">
    <w:name w:val="F1FDE7ED7718469DA2E841B900FA35DA"/>
  </w:style>
  <w:style w:type="paragraph" w:customStyle="1" w:styleId="DAC42BE7AABE4886B2B71374A368C5CD">
    <w:name w:val="DAC42BE7AABE4886B2B71374A368C5CD"/>
  </w:style>
  <w:style w:type="paragraph" w:customStyle="1" w:styleId="B1D35743B30F40329D127EF4621BD588">
    <w:name w:val="B1D35743B30F40329D127EF4621BD588"/>
  </w:style>
  <w:style w:type="paragraph" w:customStyle="1" w:styleId="74A28A002BDD47F68EA308E4A5EAB119">
    <w:name w:val="74A28A002BDD47F68EA308E4A5EAB119"/>
  </w:style>
  <w:style w:type="paragraph" w:customStyle="1" w:styleId="67568AE2F4854EF0A0594CF4B3CB9F12">
    <w:name w:val="67568AE2F4854EF0A0594CF4B3CB9F12"/>
  </w:style>
  <w:style w:type="paragraph" w:customStyle="1" w:styleId="95F21E7C7913465B9F54EE15E485FAA2">
    <w:name w:val="95F21E7C7913465B9F54EE15E485FAA2"/>
  </w:style>
  <w:style w:type="paragraph" w:customStyle="1" w:styleId="38696B4EB1B64FB58EFB08B8B4F3C958">
    <w:name w:val="38696B4EB1B64FB58EFB08B8B4F3C958"/>
  </w:style>
  <w:style w:type="paragraph" w:customStyle="1" w:styleId="51DB782FAB10416FAF4EC3D70F857D80">
    <w:name w:val="51DB782FAB10416FAF4EC3D70F857D80"/>
  </w:style>
  <w:style w:type="paragraph" w:customStyle="1" w:styleId="F7B58FE1345A41E2B445067BB5884778">
    <w:name w:val="F7B58FE1345A41E2B445067BB5884778"/>
  </w:style>
  <w:style w:type="paragraph" w:customStyle="1" w:styleId="37706716657F488D9844B4F1B5697441">
    <w:name w:val="37706716657F488D9844B4F1B5697441"/>
  </w:style>
  <w:style w:type="paragraph" w:customStyle="1" w:styleId="BDBCACBC498F4254B71E2A24BD770A59">
    <w:name w:val="BDBCACBC498F4254B71E2A24BD770A59"/>
  </w:style>
  <w:style w:type="paragraph" w:customStyle="1" w:styleId="C40D755695C842679363A4B4750000C6">
    <w:name w:val="C40D755695C842679363A4B4750000C6"/>
  </w:style>
  <w:style w:type="paragraph" w:customStyle="1" w:styleId="0F485A003886463ABA0D254CCAF37889">
    <w:name w:val="0F485A003886463ABA0D254CCAF37889"/>
  </w:style>
  <w:style w:type="paragraph" w:customStyle="1" w:styleId="8C1125CBEDA7477188EAF32DFF24B846">
    <w:name w:val="8C1125CBEDA7477188EAF32DFF24B846"/>
  </w:style>
  <w:style w:type="paragraph" w:customStyle="1" w:styleId="1E7461364C0E4E14A4929123FA1BB751">
    <w:name w:val="1E7461364C0E4E14A4929123FA1BB751"/>
  </w:style>
  <w:style w:type="paragraph" w:customStyle="1" w:styleId="A2CA9ADB46FD45E18EF37ABEEDCA3D21">
    <w:name w:val="A2CA9ADB46FD45E18EF37ABEEDCA3D21"/>
  </w:style>
  <w:style w:type="paragraph" w:customStyle="1" w:styleId="4BD2EF851E36480CA4B00C592EFE73A3">
    <w:name w:val="4BD2EF851E36480CA4B00C592EFE73A3"/>
  </w:style>
  <w:style w:type="paragraph" w:customStyle="1" w:styleId="8F2836BBBD1844D6B6C906C98AFEDA58">
    <w:name w:val="8F2836BBBD1844D6B6C906C98AFEDA58"/>
  </w:style>
  <w:style w:type="paragraph" w:customStyle="1" w:styleId="24B63B8433FB4411AC3B6E81B6808F31">
    <w:name w:val="24B63B8433FB4411AC3B6E81B6808F31"/>
  </w:style>
  <w:style w:type="paragraph" w:customStyle="1" w:styleId="63DE06AB722145798628E0CD406CAE86">
    <w:name w:val="63DE06AB722145798628E0CD406CAE86"/>
  </w:style>
  <w:style w:type="paragraph" w:customStyle="1" w:styleId="F25A8C000E544766AB4E669ACCCD9731">
    <w:name w:val="F25A8C000E544766AB4E669ACCCD9731"/>
  </w:style>
  <w:style w:type="paragraph" w:customStyle="1" w:styleId="539E76DA6FC84FC384B4B5F1BDB026BC">
    <w:name w:val="539E76DA6FC84FC384B4B5F1BDB026BC"/>
  </w:style>
  <w:style w:type="paragraph" w:customStyle="1" w:styleId="E7E49EDCCA9D489EB836F10257E15833">
    <w:name w:val="E7E49EDCCA9D489EB836F10257E15833"/>
  </w:style>
  <w:style w:type="paragraph" w:customStyle="1" w:styleId="89A428324A1147F1A90778252E0F048C">
    <w:name w:val="89A428324A1147F1A90778252E0F048C"/>
  </w:style>
  <w:style w:type="paragraph" w:customStyle="1" w:styleId="80E251AD5D544B79B923D0122BB2A1D2">
    <w:name w:val="80E251AD5D544B79B923D0122BB2A1D2"/>
  </w:style>
  <w:style w:type="paragraph" w:customStyle="1" w:styleId="BE593D0188A8438CB784FA82D76C9AE9">
    <w:name w:val="BE593D0188A8438CB784FA82D76C9AE9"/>
  </w:style>
  <w:style w:type="paragraph" w:customStyle="1" w:styleId="7701BEC9113B4AE199D3A3267291693D">
    <w:name w:val="7701BEC9113B4AE199D3A3267291693D"/>
  </w:style>
  <w:style w:type="paragraph" w:customStyle="1" w:styleId="6FDB757679A946F9869E95E19BE1A1DE">
    <w:name w:val="6FDB757679A946F9869E95E19BE1A1DE"/>
  </w:style>
  <w:style w:type="paragraph" w:customStyle="1" w:styleId="A1F7350A147444C091515E6749897126">
    <w:name w:val="A1F7350A147444C091515E6749897126"/>
  </w:style>
  <w:style w:type="paragraph" w:customStyle="1" w:styleId="47BC12C941574BB3ADCE9759A22AB3F6">
    <w:name w:val="47BC12C941574BB3ADCE9759A22AB3F6"/>
  </w:style>
  <w:style w:type="paragraph" w:customStyle="1" w:styleId="C8C77E870D4F42168DF57F335E59FD89">
    <w:name w:val="C8C77E870D4F42168DF57F335E59FD89"/>
  </w:style>
  <w:style w:type="paragraph" w:customStyle="1" w:styleId="B460DBBCBB8E4332B1A6FB30947D9233">
    <w:name w:val="B460DBBCBB8E4332B1A6FB30947D9233"/>
  </w:style>
  <w:style w:type="paragraph" w:customStyle="1" w:styleId="2510A8BFE234482B83467C6CD16B26ED">
    <w:name w:val="2510A8BFE234482B83467C6CD16B26ED"/>
  </w:style>
  <w:style w:type="paragraph" w:customStyle="1" w:styleId="E5EAD779B9274D3ABB31C0FA93BA2450">
    <w:name w:val="E5EAD779B9274D3ABB31C0FA93BA2450"/>
  </w:style>
  <w:style w:type="paragraph" w:customStyle="1" w:styleId="3A9FD2F4EBD44E89B3409C3DFBFB4833">
    <w:name w:val="3A9FD2F4EBD44E89B3409C3DFBFB4833"/>
  </w:style>
  <w:style w:type="paragraph" w:customStyle="1" w:styleId="DF350C0B98644293AB520F7DAC68FEC0">
    <w:name w:val="DF350C0B98644293AB520F7DAC68FEC0"/>
  </w:style>
  <w:style w:type="paragraph" w:customStyle="1" w:styleId="DBD3938170C84952B9D193DF58C573A2">
    <w:name w:val="DBD3938170C84952B9D193DF58C573A2"/>
  </w:style>
  <w:style w:type="paragraph" w:customStyle="1" w:styleId="35CB88EE3FCA4BF187AAF4EBA99B3D53">
    <w:name w:val="35CB88EE3FCA4BF187AAF4EBA99B3D53"/>
  </w:style>
  <w:style w:type="paragraph" w:customStyle="1" w:styleId="36D18D385D4E431EBE9A93AB5D3F04F8">
    <w:name w:val="36D18D385D4E431EBE9A93AB5D3F04F8"/>
  </w:style>
  <w:style w:type="paragraph" w:customStyle="1" w:styleId="9EF54A0FB7174D21BA05942367AC6695">
    <w:name w:val="9EF54A0FB7174D21BA05942367AC6695"/>
  </w:style>
  <w:style w:type="paragraph" w:customStyle="1" w:styleId="4674F0BBAC964787A7F94CD83A636247">
    <w:name w:val="4674F0BBAC964787A7F94CD83A636247"/>
  </w:style>
  <w:style w:type="paragraph" w:customStyle="1" w:styleId="4F43A5EBD24544D0BAF0E74053CCD293">
    <w:name w:val="4F43A5EBD24544D0BAF0E74053CCD293"/>
  </w:style>
  <w:style w:type="paragraph" w:customStyle="1" w:styleId="D065E9A3C427485CA005A6336636FDC3">
    <w:name w:val="D065E9A3C427485CA005A6336636FDC3"/>
  </w:style>
  <w:style w:type="paragraph" w:customStyle="1" w:styleId="07C2CB9B6A57485D81A1F654D29867F4">
    <w:name w:val="07C2CB9B6A57485D81A1F654D29867F4"/>
  </w:style>
  <w:style w:type="paragraph" w:customStyle="1" w:styleId="04E058DE17C14551A65D3B56FB966026">
    <w:name w:val="04E058DE17C14551A65D3B56FB966026"/>
  </w:style>
  <w:style w:type="paragraph" w:customStyle="1" w:styleId="5253DA3A95C14B96B30D88E87A80C4B1">
    <w:name w:val="5253DA3A95C14B96B30D88E87A80C4B1"/>
  </w:style>
  <w:style w:type="paragraph" w:customStyle="1" w:styleId="0DAF7B8153C64923AEDAEC50B418A4D0">
    <w:name w:val="0DAF7B8153C64923AEDAEC50B418A4D0"/>
  </w:style>
  <w:style w:type="paragraph" w:customStyle="1" w:styleId="6136F61460B444EEA6908600381D4E57">
    <w:name w:val="6136F61460B444EEA6908600381D4E57"/>
  </w:style>
  <w:style w:type="paragraph" w:customStyle="1" w:styleId="59FD8EB1F98F41C59C095AEF8BF4DF77">
    <w:name w:val="59FD8EB1F98F41C59C095AEF8BF4DF77"/>
  </w:style>
  <w:style w:type="paragraph" w:customStyle="1" w:styleId="A5731AA0337E4653931D156A2585E9EC">
    <w:name w:val="A5731AA0337E4653931D156A2585E9EC"/>
  </w:style>
  <w:style w:type="paragraph" w:customStyle="1" w:styleId="14F2F6221C384CBCA6C3D6531152692C">
    <w:name w:val="14F2F6221C384CBCA6C3D6531152692C"/>
  </w:style>
  <w:style w:type="paragraph" w:customStyle="1" w:styleId="C5DC626C9F4048D9987D7D39F93DDD4C">
    <w:name w:val="C5DC626C9F4048D9987D7D39F93DDD4C"/>
  </w:style>
  <w:style w:type="paragraph" w:customStyle="1" w:styleId="7B79A29AEBEB42BDA26DE357E82ADA4C">
    <w:name w:val="7B79A29AEBEB42BDA26DE357E82ADA4C"/>
  </w:style>
  <w:style w:type="paragraph" w:customStyle="1" w:styleId="11C1FD83DA58427AA0A6567A10DFB1C4">
    <w:name w:val="11C1FD83DA58427AA0A6567A10DFB1C4"/>
  </w:style>
  <w:style w:type="paragraph" w:customStyle="1" w:styleId="63A3217942224D2A971F84476B48ABDA">
    <w:name w:val="63A3217942224D2A971F84476B48ABDA"/>
  </w:style>
  <w:style w:type="paragraph" w:customStyle="1" w:styleId="17278812C05A4C32B938A625952449FE">
    <w:name w:val="17278812C05A4C32B938A625952449FE"/>
  </w:style>
  <w:style w:type="paragraph" w:customStyle="1" w:styleId="DFF9DD0F41334CA2B2F870800B5F9E53">
    <w:name w:val="DFF9DD0F41334CA2B2F870800B5F9E53"/>
  </w:style>
  <w:style w:type="paragraph" w:customStyle="1" w:styleId="DCA8DAC9618A44A7A8A41AA05670BC8B">
    <w:name w:val="DCA8DAC9618A44A7A8A41AA05670BC8B"/>
  </w:style>
  <w:style w:type="paragraph" w:customStyle="1" w:styleId="738D6EEF78F140F9BCDEF97CC5146873">
    <w:name w:val="738D6EEF78F140F9BCDEF97CC5146873"/>
  </w:style>
  <w:style w:type="paragraph" w:customStyle="1" w:styleId="EB164816D6934737925EAD8179AC96DA">
    <w:name w:val="EB164816D6934737925EAD8179AC96DA"/>
  </w:style>
  <w:style w:type="paragraph" w:customStyle="1" w:styleId="4D18B1E283E6410A91C1797375FC49F1">
    <w:name w:val="4D18B1E283E6410A91C1797375FC49F1"/>
  </w:style>
  <w:style w:type="paragraph" w:customStyle="1" w:styleId="4B105AA4A01A4EA2AF2C66CAEB2473B3">
    <w:name w:val="4B105AA4A01A4EA2AF2C66CAEB2473B3"/>
  </w:style>
  <w:style w:type="paragraph" w:customStyle="1" w:styleId="9A42DFBE58974DB9B8F166D1A0DC900A">
    <w:name w:val="9A42DFBE58974DB9B8F166D1A0DC900A"/>
  </w:style>
  <w:style w:type="paragraph" w:customStyle="1" w:styleId="14B95CC5B7324C148F6C4A3A39550988">
    <w:name w:val="14B95CC5B7324C148F6C4A3A39550988"/>
  </w:style>
  <w:style w:type="paragraph" w:customStyle="1" w:styleId="1A925845E4A2413FBDB87580919AB840">
    <w:name w:val="1A925845E4A2413FBDB87580919AB840"/>
  </w:style>
  <w:style w:type="paragraph" w:customStyle="1" w:styleId="683CEE3CB53D4BC5B0CF895623A6B358">
    <w:name w:val="683CEE3CB53D4BC5B0CF895623A6B358"/>
  </w:style>
  <w:style w:type="paragraph" w:customStyle="1" w:styleId="7AB72E4A3CB042FFADE700879D70E3DB">
    <w:name w:val="7AB72E4A3CB042FFADE700879D70E3DB"/>
  </w:style>
  <w:style w:type="paragraph" w:customStyle="1" w:styleId="6E0662AA7D324B1381184A5BC83CE793">
    <w:name w:val="6E0662AA7D324B1381184A5BC83CE793"/>
  </w:style>
  <w:style w:type="paragraph" w:customStyle="1" w:styleId="51F19124B02D498E980A9F3788DC8CAF">
    <w:name w:val="51F19124B02D498E980A9F3788DC8CAF"/>
  </w:style>
  <w:style w:type="paragraph" w:customStyle="1" w:styleId="77DE9B9F05EE4735AD6DC0E48208A8D2">
    <w:name w:val="77DE9B9F05EE4735AD6DC0E48208A8D2"/>
  </w:style>
  <w:style w:type="paragraph" w:customStyle="1" w:styleId="4C2815ED9BA647B3880125318068814C">
    <w:name w:val="4C2815ED9BA647B3880125318068814C"/>
  </w:style>
  <w:style w:type="paragraph" w:customStyle="1" w:styleId="1375060921134DC596306A6F977DBC6B">
    <w:name w:val="1375060921134DC596306A6F977DBC6B"/>
  </w:style>
  <w:style w:type="paragraph" w:customStyle="1" w:styleId="194729E3CA7C4F55AEB3EE357D24CD0B">
    <w:name w:val="194729E3CA7C4F55AEB3EE357D24CD0B"/>
  </w:style>
  <w:style w:type="paragraph" w:customStyle="1" w:styleId="5389FFA8AF0D44DEA941D5883CC4E1EA">
    <w:name w:val="5389FFA8AF0D44DEA941D5883CC4E1EA"/>
  </w:style>
  <w:style w:type="paragraph" w:customStyle="1" w:styleId="591B5939C9D74CC58EEC9EE61F3FD40B">
    <w:name w:val="591B5939C9D74CC58EEC9EE61F3FD40B"/>
  </w:style>
  <w:style w:type="paragraph" w:customStyle="1" w:styleId="25E44692DE824D3EAB870A4A9F9DCC1D">
    <w:name w:val="25E44692DE824D3EAB870A4A9F9DCC1D"/>
  </w:style>
  <w:style w:type="paragraph" w:customStyle="1" w:styleId="2384BAEB566F4BC0B09A35EC92CCB2B1">
    <w:name w:val="2384BAEB566F4BC0B09A35EC92CCB2B1"/>
  </w:style>
  <w:style w:type="paragraph" w:customStyle="1" w:styleId="E6DDB0AA97534DA1B4FCB41DA9765622">
    <w:name w:val="E6DDB0AA97534DA1B4FCB41DA9765622"/>
  </w:style>
  <w:style w:type="paragraph" w:customStyle="1" w:styleId="72924D1EA45D4F73B90402CF467B222A">
    <w:name w:val="72924D1EA45D4F73B90402CF467B222A"/>
  </w:style>
  <w:style w:type="paragraph" w:customStyle="1" w:styleId="2A4C1688587B470AAF1703C64E7D4304">
    <w:name w:val="2A4C1688587B470AAF1703C64E7D4304"/>
  </w:style>
  <w:style w:type="paragraph" w:customStyle="1" w:styleId="62B8214236604AD8A4016FE9AA35379D">
    <w:name w:val="62B8214236604AD8A4016FE9AA35379D"/>
  </w:style>
  <w:style w:type="paragraph" w:customStyle="1" w:styleId="DDA4B7B3AC134DCE99D4BA4738E65D4E">
    <w:name w:val="DDA4B7B3AC134DCE99D4BA4738E65D4E"/>
  </w:style>
  <w:style w:type="paragraph" w:customStyle="1" w:styleId="7930FBE129C04C6D9F5192028023EB33">
    <w:name w:val="7930FBE129C04C6D9F5192028023EB33"/>
  </w:style>
  <w:style w:type="paragraph" w:customStyle="1" w:styleId="1A07A2E7DC9F453287F9C5D6104E8BF9">
    <w:name w:val="1A07A2E7DC9F453287F9C5D6104E8BF9"/>
  </w:style>
  <w:style w:type="paragraph" w:customStyle="1" w:styleId="8707B766EE3643EA9D7F7D652FD94005">
    <w:name w:val="8707B766EE3643EA9D7F7D652FD94005"/>
  </w:style>
  <w:style w:type="paragraph" w:customStyle="1" w:styleId="FE83AED2C43C41C39B088FEC72766501">
    <w:name w:val="FE83AED2C43C41C39B088FEC72766501"/>
  </w:style>
  <w:style w:type="paragraph" w:customStyle="1" w:styleId="3D504578E6AE4AAEA542B9FB59255CE4">
    <w:name w:val="3D504578E6AE4AAEA542B9FB59255CE4"/>
  </w:style>
  <w:style w:type="paragraph" w:customStyle="1" w:styleId="D6EE6BF53AC446589C6CC9DCA10913F8">
    <w:name w:val="D6EE6BF53AC446589C6CC9DCA10913F8"/>
  </w:style>
  <w:style w:type="paragraph" w:customStyle="1" w:styleId="F82D916D20C148958819A45B836AE023">
    <w:name w:val="F82D916D20C148958819A45B836AE023"/>
  </w:style>
  <w:style w:type="paragraph" w:customStyle="1" w:styleId="311EB575C22249FD8E6285F561D6E874">
    <w:name w:val="311EB575C22249FD8E6285F561D6E874"/>
  </w:style>
  <w:style w:type="paragraph" w:customStyle="1" w:styleId="48E57EBF74F342D49EA93035125B50BA">
    <w:name w:val="48E57EBF74F342D49EA93035125B50BA"/>
  </w:style>
  <w:style w:type="paragraph" w:customStyle="1" w:styleId="80E247C2BE7F40E8929E8FFCAC7BECF1">
    <w:name w:val="80E247C2BE7F40E8929E8FFCAC7BECF1"/>
  </w:style>
  <w:style w:type="paragraph" w:customStyle="1" w:styleId="AE9B56381E7A4E329170327C9DEBBD8E">
    <w:name w:val="AE9B56381E7A4E329170327C9DEBBD8E"/>
  </w:style>
  <w:style w:type="paragraph" w:customStyle="1" w:styleId="FFD6364E0DE2440F8C62D38ABB923C18">
    <w:name w:val="FFD6364E0DE2440F8C62D38ABB923C18"/>
  </w:style>
  <w:style w:type="paragraph" w:customStyle="1" w:styleId="EEE10195997C4E289DDF4B09F359D5A1">
    <w:name w:val="EEE10195997C4E289DDF4B09F359D5A1"/>
  </w:style>
  <w:style w:type="paragraph" w:customStyle="1" w:styleId="733871D8801D42E897820CED50A7AC0F">
    <w:name w:val="733871D8801D42E897820CED50A7AC0F"/>
  </w:style>
  <w:style w:type="paragraph" w:customStyle="1" w:styleId="56828641FAE346E69899C08B4B5B9EB7">
    <w:name w:val="56828641FAE346E69899C08B4B5B9EB7"/>
  </w:style>
  <w:style w:type="paragraph" w:customStyle="1" w:styleId="82E5049516404C9CBEE738EB13E01F60">
    <w:name w:val="82E5049516404C9CBEE738EB13E01F60"/>
  </w:style>
  <w:style w:type="paragraph" w:customStyle="1" w:styleId="281DD6C8E47D47ACACB4A43E40A05BEB">
    <w:name w:val="281DD6C8E47D47ACACB4A43E40A05BEB"/>
  </w:style>
  <w:style w:type="paragraph" w:customStyle="1" w:styleId="1F1B7FB9437243F184F8486D4704CC54">
    <w:name w:val="1F1B7FB9437243F184F8486D4704CC54"/>
  </w:style>
  <w:style w:type="paragraph" w:customStyle="1" w:styleId="C7308BE6C8AE4725B388EB49BE05B05E">
    <w:name w:val="C7308BE6C8AE4725B388EB49BE05B05E"/>
  </w:style>
  <w:style w:type="paragraph" w:customStyle="1" w:styleId="D1BD59E739994281AC45868730E05C4C">
    <w:name w:val="D1BD59E739994281AC45868730E05C4C"/>
  </w:style>
  <w:style w:type="paragraph" w:customStyle="1" w:styleId="B2816CD46016402E891B30072F7F2BA4">
    <w:name w:val="B2816CD46016402E891B30072F7F2BA4"/>
  </w:style>
  <w:style w:type="paragraph" w:customStyle="1" w:styleId="BA9AA9272858446382B0249F293C59B3">
    <w:name w:val="BA9AA9272858446382B0249F293C59B3"/>
  </w:style>
  <w:style w:type="paragraph" w:customStyle="1" w:styleId="A7C64A65E92941FE8745D0EDD50C7094">
    <w:name w:val="A7C64A65E92941FE8745D0EDD50C7094"/>
  </w:style>
  <w:style w:type="paragraph" w:customStyle="1" w:styleId="10FC570F70684E8CA13261DF0436250A">
    <w:name w:val="10FC570F70684E8CA13261DF0436250A"/>
  </w:style>
  <w:style w:type="paragraph" w:customStyle="1" w:styleId="3D5FFF577F54491CBB9F9EA56FFE048B">
    <w:name w:val="3D5FFF577F54491CBB9F9EA56FFE048B"/>
  </w:style>
  <w:style w:type="paragraph" w:customStyle="1" w:styleId="DA1D50632A884DA4B98B1FE4169E7BA7">
    <w:name w:val="DA1D50632A884DA4B98B1FE4169E7BA7"/>
  </w:style>
  <w:style w:type="paragraph" w:customStyle="1" w:styleId="4231D26EE0AD4A5EA5E6C668B62C2303">
    <w:name w:val="4231D26EE0AD4A5EA5E6C668B62C2303"/>
  </w:style>
  <w:style w:type="paragraph" w:customStyle="1" w:styleId="6DB6EA96CEBE4F2CA46DBD988BBF49A6">
    <w:name w:val="6DB6EA96CEBE4F2CA46DBD988BBF49A6"/>
  </w:style>
  <w:style w:type="paragraph" w:customStyle="1" w:styleId="B8633014A3EE45BC935F9EB439D3F337">
    <w:name w:val="B8633014A3EE45BC935F9EB439D3F337"/>
  </w:style>
  <w:style w:type="paragraph" w:customStyle="1" w:styleId="6DFAFA3C805C41D38863631A6D0B3C4B">
    <w:name w:val="6DFAFA3C805C41D38863631A6D0B3C4B"/>
  </w:style>
  <w:style w:type="paragraph" w:customStyle="1" w:styleId="BA0F694347F64132A64B9CFB39B9537F">
    <w:name w:val="BA0F694347F64132A64B9CFB39B9537F"/>
  </w:style>
  <w:style w:type="paragraph" w:customStyle="1" w:styleId="F8D807E4173C42CF98574B461C324559">
    <w:name w:val="F8D807E4173C42CF98574B461C324559"/>
  </w:style>
  <w:style w:type="paragraph" w:customStyle="1" w:styleId="7A6D0CB0F3484D48A78587232B2A3D9A">
    <w:name w:val="7A6D0CB0F3484D48A78587232B2A3D9A"/>
  </w:style>
  <w:style w:type="paragraph" w:customStyle="1" w:styleId="660DA9BF4F244A3C85FEFB2719058267">
    <w:name w:val="660DA9BF4F244A3C85FEFB2719058267"/>
  </w:style>
  <w:style w:type="paragraph" w:customStyle="1" w:styleId="252A9883E6C142949A429C70530AF2ED">
    <w:name w:val="252A9883E6C142949A429C70530AF2ED"/>
  </w:style>
  <w:style w:type="paragraph" w:customStyle="1" w:styleId="7FD58ADF6E47486AAD5FB7BB77510BF3">
    <w:name w:val="7FD58ADF6E47486AAD5FB7BB77510BF3"/>
  </w:style>
  <w:style w:type="paragraph" w:customStyle="1" w:styleId="7048BAEB60594C939C2D4AC160830E9E">
    <w:name w:val="7048BAEB60594C939C2D4AC160830E9E"/>
  </w:style>
  <w:style w:type="paragraph" w:customStyle="1" w:styleId="57AF3D78F872407EAB2E4402AEA54FA0">
    <w:name w:val="57AF3D78F872407EAB2E4402AEA54FA0"/>
  </w:style>
  <w:style w:type="paragraph" w:customStyle="1" w:styleId="A7ED75AE9E5B45D1B7AFA1A2E5DDB925">
    <w:name w:val="A7ED75AE9E5B45D1B7AFA1A2E5DDB925"/>
  </w:style>
  <w:style w:type="paragraph" w:customStyle="1" w:styleId="26A339F2F6D8470C9BC2B688B9ADC214">
    <w:name w:val="26A339F2F6D8470C9BC2B688B9ADC214"/>
  </w:style>
  <w:style w:type="paragraph" w:customStyle="1" w:styleId="CD57EC4E2FAE4EEA99A95A8DEAA0AD4F">
    <w:name w:val="CD57EC4E2FAE4EEA99A95A8DEAA0AD4F"/>
  </w:style>
  <w:style w:type="paragraph" w:customStyle="1" w:styleId="D989DA2157E94577AADFE577A90546D5">
    <w:name w:val="D989DA2157E94577AADFE577A90546D5"/>
  </w:style>
  <w:style w:type="paragraph" w:customStyle="1" w:styleId="0C67C35795264D98B39054F6A8DE29A6">
    <w:name w:val="0C67C35795264D98B39054F6A8DE29A6"/>
  </w:style>
  <w:style w:type="paragraph" w:customStyle="1" w:styleId="BE06FFDBE8154F88B6806AC07CA98ABA">
    <w:name w:val="BE06FFDBE8154F88B6806AC07CA98ABA"/>
  </w:style>
  <w:style w:type="paragraph" w:customStyle="1" w:styleId="8DDDF8983FDD432C925472A8BD323041">
    <w:name w:val="8DDDF8983FDD432C925472A8BD323041"/>
  </w:style>
  <w:style w:type="paragraph" w:customStyle="1" w:styleId="DF8C0505B0FD4EEBB42C88E70132C841">
    <w:name w:val="DF8C0505B0FD4EEBB42C88E70132C841"/>
  </w:style>
  <w:style w:type="paragraph" w:customStyle="1" w:styleId="993235DEDFD84E0B94FAC02F48DEE43C">
    <w:name w:val="993235DEDFD84E0B94FAC02F48DEE43C"/>
  </w:style>
  <w:style w:type="paragraph" w:customStyle="1" w:styleId="38B16A4FB04E43FDA703338DA8AA133F">
    <w:name w:val="38B16A4FB04E43FDA703338DA8AA133F"/>
  </w:style>
  <w:style w:type="paragraph" w:customStyle="1" w:styleId="FA77C2CB1D964F6D93921F4FAA8C699A">
    <w:name w:val="FA77C2CB1D964F6D93921F4FAA8C699A"/>
  </w:style>
  <w:style w:type="paragraph" w:customStyle="1" w:styleId="FAAC297D7CD34B8EBD217FA6BFB2EB44">
    <w:name w:val="FAAC297D7CD34B8EBD217FA6BFB2EB44"/>
  </w:style>
  <w:style w:type="paragraph" w:customStyle="1" w:styleId="9D303F452601418996FFD72B86756172">
    <w:name w:val="9D303F452601418996FFD72B86756172"/>
  </w:style>
  <w:style w:type="paragraph" w:customStyle="1" w:styleId="3FF7FA7D484046E7920C6A1E073236A4">
    <w:name w:val="3FF7FA7D484046E7920C6A1E073236A4"/>
  </w:style>
  <w:style w:type="paragraph" w:customStyle="1" w:styleId="2B77F25670ED4F7D84EB7B1A2ECF1FD4">
    <w:name w:val="2B77F25670ED4F7D84EB7B1A2ECF1FD4"/>
  </w:style>
  <w:style w:type="paragraph" w:customStyle="1" w:styleId="216A1663AD8045E789E4C99F99ED6F44">
    <w:name w:val="216A1663AD8045E789E4C99F99ED6F44"/>
  </w:style>
  <w:style w:type="paragraph" w:customStyle="1" w:styleId="9DE1BFC6CC1C4FD5918FE9E732576D4D">
    <w:name w:val="9DE1BFC6CC1C4FD5918FE9E732576D4D"/>
  </w:style>
  <w:style w:type="paragraph" w:customStyle="1" w:styleId="610D14A71CD1429497D1A2391587A05E">
    <w:name w:val="610D14A71CD1429497D1A2391587A05E"/>
  </w:style>
  <w:style w:type="paragraph" w:customStyle="1" w:styleId="8A3A1141DCED4A2E9756E00A49E127A4">
    <w:name w:val="8A3A1141DCED4A2E9756E00A49E127A4"/>
  </w:style>
  <w:style w:type="paragraph" w:customStyle="1" w:styleId="923035D150A24542B4A458F325A9523F">
    <w:name w:val="923035D150A24542B4A458F325A9523F"/>
  </w:style>
  <w:style w:type="paragraph" w:customStyle="1" w:styleId="4CB70984D03E44DF900F6B61B1CE3AE5">
    <w:name w:val="4CB70984D03E44DF900F6B61B1CE3AE5"/>
  </w:style>
  <w:style w:type="paragraph" w:customStyle="1" w:styleId="9233376CFEF54D00AD9B7DA839374C55">
    <w:name w:val="9233376CFEF54D00AD9B7DA839374C55"/>
  </w:style>
  <w:style w:type="paragraph" w:customStyle="1" w:styleId="E5FE6B01A3C94808ADC15CFC37D1EC20">
    <w:name w:val="E5FE6B01A3C94808ADC15CFC37D1EC20"/>
  </w:style>
  <w:style w:type="paragraph" w:customStyle="1" w:styleId="BFA859EAF3D9498BB489F2220B04CD92">
    <w:name w:val="BFA859EAF3D9498BB489F2220B04CD92"/>
  </w:style>
  <w:style w:type="paragraph" w:customStyle="1" w:styleId="0DA74871317A4E6BA459E7DE980340CC">
    <w:name w:val="0DA74871317A4E6BA459E7DE980340CC"/>
  </w:style>
  <w:style w:type="paragraph" w:customStyle="1" w:styleId="773C8E7ED0B74C5ABBF9C8A7CA81119B">
    <w:name w:val="773C8E7ED0B74C5ABBF9C8A7CA81119B"/>
  </w:style>
  <w:style w:type="paragraph" w:customStyle="1" w:styleId="406808B498E74A2392EFD72F0C54713B">
    <w:name w:val="406808B498E74A2392EFD72F0C54713B"/>
  </w:style>
  <w:style w:type="paragraph" w:customStyle="1" w:styleId="9BAB75AAAC4C498C94494D1773E8FC80">
    <w:name w:val="9BAB75AAAC4C498C94494D1773E8FC80"/>
  </w:style>
  <w:style w:type="paragraph" w:customStyle="1" w:styleId="C0B4B109251145E081084BD0E2CC51F0">
    <w:name w:val="C0B4B109251145E081084BD0E2CC51F0"/>
  </w:style>
  <w:style w:type="paragraph" w:customStyle="1" w:styleId="31D25C95DA0C40AA8A127FA90E1941F9">
    <w:name w:val="31D25C95DA0C40AA8A127FA90E1941F9"/>
  </w:style>
  <w:style w:type="paragraph" w:customStyle="1" w:styleId="A27DDBD7969C49B39002C8F1F2BB636E">
    <w:name w:val="A27DDBD7969C49B39002C8F1F2BB636E"/>
  </w:style>
  <w:style w:type="paragraph" w:customStyle="1" w:styleId="C4F635F90A8A4CFAB0C8D72310AECD59">
    <w:name w:val="C4F635F90A8A4CFAB0C8D72310AECD59"/>
  </w:style>
  <w:style w:type="paragraph" w:customStyle="1" w:styleId="AE6D414DC467403091DB407B7EE7C700">
    <w:name w:val="AE6D414DC467403091DB407B7EE7C700"/>
  </w:style>
  <w:style w:type="paragraph" w:customStyle="1" w:styleId="B2463CAE3CFB46F4AF19DDF2891423FC">
    <w:name w:val="B2463CAE3CFB46F4AF19DDF2891423FC"/>
  </w:style>
  <w:style w:type="paragraph" w:customStyle="1" w:styleId="839D90B10A4C45D99F096D9390D5A4F2">
    <w:name w:val="839D90B10A4C45D99F096D9390D5A4F2"/>
  </w:style>
  <w:style w:type="paragraph" w:customStyle="1" w:styleId="DAE3906188EA40EF83054E0DA5A574D7">
    <w:name w:val="DAE3906188EA40EF83054E0DA5A574D7"/>
  </w:style>
  <w:style w:type="paragraph" w:customStyle="1" w:styleId="3C6EB65C0D024F6B8DF90333CA4E9D09">
    <w:name w:val="3C6EB65C0D024F6B8DF90333CA4E9D09"/>
  </w:style>
  <w:style w:type="paragraph" w:customStyle="1" w:styleId="2CADC4B2480243F9A256177C4A10660B">
    <w:name w:val="2CADC4B2480243F9A256177C4A10660B"/>
  </w:style>
  <w:style w:type="paragraph" w:customStyle="1" w:styleId="A0929C9B07AF474480F1A7C8D8549635">
    <w:name w:val="A0929C9B07AF474480F1A7C8D8549635"/>
  </w:style>
  <w:style w:type="paragraph" w:customStyle="1" w:styleId="40BE149D6A4345F6929700DD26F9948D">
    <w:name w:val="40BE149D6A4345F6929700DD26F9948D"/>
  </w:style>
  <w:style w:type="paragraph" w:customStyle="1" w:styleId="B957D446D5D642A79654CD9CAA899D01">
    <w:name w:val="B957D446D5D642A79654CD9CAA899D01"/>
  </w:style>
  <w:style w:type="paragraph" w:customStyle="1" w:styleId="5FA57E077E9E4CDCA6BB7F1EABF50796">
    <w:name w:val="5FA57E077E9E4CDCA6BB7F1EABF50796"/>
  </w:style>
  <w:style w:type="paragraph" w:customStyle="1" w:styleId="B901EB09ABA64E55AEE8B52D3826C827">
    <w:name w:val="B901EB09ABA64E55AEE8B52D3826C827"/>
  </w:style>
  <w:style w:type="paragraph" w:customStyle="1" w:styleId="57B3EA08E8D44BF186391BB000F6A180">
    <w:name w:val="57B3EA08E8D44BF186391BB000F6A180"/>
  </w:style>
  <w:style w:type="paragraph" w:customStyle="1" w:styleId="6388A0A7C2A046038B2C3DC8D73E76D0">
    <w:name w:val="6388A0A7C2A046038B2C3DC8D73E76D0"/>
  </w:style>
  <w:style w:type="paragraph" w:customStyle="1" w:styleId="1ABA147E59324723874102F2541F82A4">
    <w:name w:val="1ABA147E59324723874102F2541F82A4"/>
  </w:style>
  <w:style w:type="paragraph" w:customStyle="1" w:styleId="3AA88C279D1D4296AFF965F60E2DC2EA">
    <w:name w:val="3AA88C279D1D4296AFF965F60E2DC2EA"/>
  </w:style>
  <w:style w:type="paragraph" w:customStyle="1" w:styleId="CC608547A3754AA0AD2354B137641440">
    <w:name w:val="CC608547A3754AA0AD2354B137641440"/>
  </w:style>
  <w:style w:type="paragraph" w:customStyle="1" w:styleId="6DCC526DABDB4942BA5ECEB8CC746CA1">
    <w:name w:val="6DCC526DABDB4942BA5ECEB8CC746CA1"/>
  </w:style>
  <w:style w:type="paragraph" w:customStyle="1" w:styleId="F7B75E23D6A546F382B3A3A7D4ACAB44">
    <w:name w:val="F7B75E23D6A546F382B3A3A7D4ACAB44"/>
  </w:style>
  <w:style w:type="paragraph" w:customStyle="1" w:styleId="3F2A5AA730B04346A33203ACA078DBED">
    <w:name w:val="3F2A5AA730B04346A33203ACA078DBED"/>
  </w:style>
  <w:style w:type="paragraph" w:customStyle="1" w:styleId="CFD35480F9AD451E9C20536A08A74388">
    <w:name w:val="CFD35480F9AD451E9C20536A08A74388"/>
  </w:style>
  <w:style w:type="paragraph" w:customStyle="1" w:styleId="3866F44D7EC54072AB268BB7CE863D8C">
    <w:name w:val="3866F44D7EC54072AB268BB7CE863D8C"/>
  </w:style>
  <w:style w:type="paragraph" w:customStyle="1" w:styleId="68289083B3B84D02AEF571D641E2FAA3">
    <w:name w:val="68289083B3B84D02AEF571D641E2FAA3"/>
  </w:style>
  <w:style w:type="paragraph" w:customStyle="1" w:styleId="0F1DAB5EAE9946AF81C798A1669A6387">
    <w:name w:val="0F1DAB5EAE9946AF81C798A1669A6387"/>
  </w:style>
  <w:style w:type="paragraph" w:customStyle="1" w:styleId="EE5340A3C80944C5899286752B4FE7A8">
    <w:name w:val="EE5340A3C80944C5899286752B4FE7A8"/>
  </w:style>
  <w:style w:type="paragraph" w:customStyle="1" w:styleId="87C15A3BC378425A87706F0244C5FBF8">
    <w:name w:val="87C15A3BC378425A87706F0244C5FBF8"/>
  </w:style>
  <w:style w:type="paragraph" w:customStyle="1" w:styleId="77624D2032E54BD7903AEEA2D568D2CC">
    <w:name w:val="77624D2032E54BD7903AEEA2D568D2CC"/>
  </w:style>
  <w:style w:type="paragraph" w:customStyle="1" w:styleId="E57EFA5D73F649769F8D4C57702BB89A">
    <w:name w:val="E57EFA5D73F649769F8D4C57702BB89A"/>
  </w:style>
  <w:style w:type="paragraph" w:customStyle="1" w:styleId="AB05AFE843694CDE8567C71EF46B3CB7">
    <w:name w:val="AB05AFE843694CDE8567C71EF46B3CB7"/>
  </w:style>
  <w:style w:type="paragraph" w:customStyle="1" w:styleId="9E5C7608B31E4C8B836E8C36A4983796">
    <w:name w:val="9E5C7608B31E4C8B836E8C36A4983796"/>
  </w:style>
  <w:style w:type="paragraph" w:customStyle="1" w:styleId="FDD338CDB56D417D8A335544727DD7F4">
    <w:name w:val="FDD338CDB56D417D8A335544727DD7F4"/>
  </w:style>
  <w:style w:type="paragraph" w:customStyle="1" w:styleId="390A60DCD1904071A3F20968055BDBD2">
    <w:name w:val="390A60DCD1904071A3F20968055BDBD2"/>
  </w:style>
  <w:style w:type="paragraph" w:customStyle="1" w:styleId="95A3AD12D85346A0A2C8CBDBC7F710C0">
    <w:name w:val="95A3AD12D85346A0A2C8CBDBC7F710C0"/>
  </w:style>
  <w:style w:type="paragraph" w:customStyle="1" w:styleId="13BD2345CA774ED7AE4F29D28D1A469A">
    <w:name w:val="13BD2345CA774ED7AE4F29D28D1A469A"/>
  </w:style>
  <w:style w:type="paragraph" w:customStyle="1" w:styleId="B2CE8653066B4B48B2777CD9C5A4AA39">
    <w:name w:val="B2CE8653066B4B48B2777CD9C5A4AA39"/>
  </w:style>
  <w:style w:type="paragraph" w:customStyle="1" w:styleId="E69B082D385F419A8889892D982418E9">
    <w:name w:val="E69B082D385F419A8889892D982418E9"/>
  </w:style>
  <w:style w:type="paragraph" w:customStyle="1" w:styleId="DF9B9CD7DE71490A87B0452403B39DB6">
    <w:name w:val="DF9B9CD7DE71490A87B0452403B39DB6"/>
  </w:style>
  <w:style w:type="paragraph" w:customStyle="1" w:styleId="9B892A895EB04BF3B363E8F8FC003ADC">
    <w:name w:val="9B892A895EB04BF3B363E8F8FC003ADC"/>
  </w:style>
  <w:style w:type="paragraph" w:customStyle="1" w:styleId="BB0D5BE3C1204A32A4175075EA60388D">
    <w:name w:val="BB0D5BE3C1204A32A4175075EA60388D"/>
  </w:style>
  <w:style w:type="paragraph" w:customStyle="1" w:styleId="CAC72F9918C64996B834A44BBEC4A7DB">
    <w:name w:val="CAC72F9918C64996B834A44BBEC4A7DB"/>
  </w:style>
  <w:style w:type="paragraph" w:customStyle="1" w:styleId="BCB87C49CCA84148B4A03308EEDBE2AB">
    <w:name w:val="BCB87C49CCA84148B4A03308EEDBE2AB"/>
  </w:style>
  <w:style w:type="paragraph" w:customStyle="1" w:styleId="C37B44A53FD64F89A31171C3DE444D6F">
    <w:name w:val="C37B44A53FD64F89A31171C3DE444D6F"/>
  </w:style>
  <w:style w:type="paragraph" w:customStyle="1" w:styleId="F0742846113747B4A924994D76710439">
    <w:name w:val="F0742846113747B4A924994D76710439"/>
  </w:style>
  <w:style w:type="paragraph" w:customStyle="1" w:styleId="C0475415AD0542F8A8B925DDCBC24EC9">
    <w:name w:val="C0475415AD0542F8A8B925DDCBC24EC9"/>
  </w:style>
  <w:style w:type="paragraph" w:customStyle="1" w:styleId="438E179E7A5A4486BBF4F1EB3FBA9CC5">
    <w:name w:val="438E179E7A5A4486BBF4F1EB3FBA9CC5"/>
  </w:style>
  <w:style w:type="paragraph" w:customStyle="1" w:styleId="DEDBEF7AA830413992BEA2CFB2999329">
    <w:name w:val="DEDBEF7AA830413992BEA2CFB2999329"/>
  </w:style>
  <w:style w:type="paragraph" w:customStyle="1" w:styleId="76E982E20B3B412CB58A3D4C37F4FBE5">
    <w:name w:val="76E982E20B3B412CB58A3D4C37F4FBE5"/>
  </w:style>
  <w:style w:type="paragraph" w:customStyle="1" w:styleId="E48AAA13686947FC92449E9C4FA67710">
    <w:name w:val="E48AAA13686947FC92449E9C4FA67710"/>
  </w:style>
  <w:style w:type="paragraph" w:customStyle="1" w:styleId="E055029B321B4024BE344AC7AEB8BF06">
    <w:name w:val="E055029B321B4024BE344AC7AEB8BF06"/>
  </w:style>
  <w:style w:type="paragraph" w:customStyle="1" w:styleId="CE854F56829941F194FF9B48057532EE">
    <w:name w:val="CE854F56829941F194FF9B48057532EE"/>
  </w:style>
  <w:style w:type="paragraph" w:customStyle="1" w:styleId="FAD6AABCABEF45AC92E788F6D253505C">
    <w:name w:val="FAD6AABCABEF45AC92E788F6D253505C"/>
  </w:style>
  <w:style w:type="paragraph" w:customStyle="1" w:styleId="A214499512D04F6089A9F0F7F4C46479">
    <w:name w:val="A214499512D04F6089A9F0F7F4C46479"/>
  </w:style>
  <w:style w:type="paragraph" w:customStyle="1" w:styleId="453967776E8544FA9B2591A55E58B5F2">
    <w:name w:val="453967776E8544FA9B2591A55E58B5F2"/>
  </w:style>
  <w:style w:type="paragraph" w:customStyle="1" w:styleId="A174C982417F4EBDB45A2F0D5301FC54">
    <w:name w:val="A174C982417F4EBDB45A2F0D5301FC54"/>
  </w:style>
  <w:style w:type="paragraph" w:customStyle="1" w:styleId="44E8C22702874EBAAEFBF39443D94C1B">
    <w:name w:val="44E8C22702874EBAAEFBF39443D94C1B"/>
  </w:style>
  <w:style w:type="paragraph" w:customStyle="1" w:styleId="11B75D8AA0A344EAB6605A98446CF2A7">
    <w:name w:val="11B75D8AA0A344EAB6605A98446CF2A7"/>
    <w:rsid w:val="007909B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"/>
        <a:cs typeface=""/>
      </a:majorFont>
      <a:minorFont>
        <a:latin typeface="Arial 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F9A196-CAFF-4056-A692-209B0BE006B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A0B5A451-D620-45E3-8A95-3AA89D51373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085782C-80A3-4631-8B23-449B6BFEB3B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C283593-A8CD-4BA1-B790-E4EDAEA77B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Projet d’entreprise de services professionnels</Template>
  <TotalTime>0</TotalTime>
  <Pages>9</Pages>
  <Words>237</Words>
  <Characters>1308</Characters>
  <Application>Microsoft Office Word</Application>
  <DocSecurity>0</DocSecurity>
  <Lines>10</Lines>
  <Paragraphs>3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Etude de cas</vt:lpstr>
      <vt:lpstr/>
    </vt:vector>
  </TitlesOfParts>
  <Company/>
  <LinksUpToDate>false</LinksUpToDate>
  <CharactersWithSpaces>1542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Etude de cas</dc:title>
  <dc:subject/>
  <dc:creator/>
  <cp:keywords/>
  <dc:description/>
  <cp:lastModifiedBy/>
  <cp:revision>1</cp:revision>
  <dcterms:created xsi:type="dcterms:W3CDTF">2020-05-17T18:36:00Z</dcterms:created>
  <dcterms:modified xsi:type="dcterms:W3CDTF">2020-05-18T14:08:00Z</dcterms:modified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